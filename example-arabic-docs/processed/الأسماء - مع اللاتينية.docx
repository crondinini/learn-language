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BCC9" w14:textId="7B93EFF2" w:rsidR="0028274D" w:rsidRDefault="00587C9F" w:rsidP="00EA7601">
      <w:pPr>
        <w:pStyle w:val="Heading1"/>
        <w:numPr>
          <w:ilvl w:val="0"/>
          <w:numId w:val="0"/>
        </w:numPr>
        <w:ind w:left="545" w:hanging="545"/>
      </w:pPr>
      <w:r>
        <w:rPr>
          <w:rFonts w:hint="cs"/>
          <w:rtl/>
        </w:rPr>
        <w:t xml:space="preserve">  </w:t>
      </w:r>
      <w:r w:rsidR="00004865">
        <w:rPr>
          <w:rFonts w:hint="cs"/>
          <w:rtl/>
        </w:rPr>
        <w:t xml:space="preserve"> 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91"/>
        <w:gridCol w:w="4591"/>
      </w:tblGrid>
      <w:tr w:rsidR="00EA7601" w14:paraId="3E0BC190" w14:textId="77777777" w:rsidTr="00BB7408">
        <w:trPr>
          <w:trHeight w:val="2159"/>
        </w:trPr>
        <w:tc>
          <w:tcPr>
            <w:tcW w:w="4591" w:type="dxa"/>
          </w:tcPr>
          <w:p w14:paraId="06B51402" w14:textId="1F76FFB0" w:rsidR="00EA7601" w:rsidRDefault="00EA7601" w:rsidP="00EA7601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33BB763" wp14:editId="4E56843D">
                  <wp:simplePos x="0" y="0"/>
                  <wp:positionH relativeFrom="column">
                    <wp:posOffset>491490</wp:posOffset>
                  </wp:positionH>
                  <wp:positionV relativeFrom="paragraph">
                    <wp:posOffset>231140</wp:posOffset>
                  </wp:positionV>
                  <wp:extent cx="1696720" cy="935990"/>
                  <wp:effectExtent l="0" t="0" r="0" b="0"/>
                  <wp:wrapSquare wrapText="bothSides"/>
                  <wp:docPr id="13" name="image2.jpg" descr="Related 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Related image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720" cy="935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91" w:type="dxa"/>
          </w:tcPr>
          <w:p w14:paraId="6BCD4CE4" w14:textId="24AD5EEC" w:rsidR="00EA7601" w:rsidRDefault="00EA7601" w:rsidP="00EA7601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D426A17" wp14:editId="37AFC3D6">
                  <wp:simplePos x="0" y="0"/>
                  <wp:positionH relativeFrom="column">
                    <wp:posOffset>749935</wp:posOffset>
                  </wp:positionH>
                  <wp:positionV relativeFrom="paragraph">
                    <wp:posOffset>83</wp:posOffset>
                  </wp:positionV>
                  <wp:extent cx="1097280" cy="1367155"/>
                  <wp:effectExtent l="0" t="0" r="7620" b="4445"/>
                  <wp:wrapSquare wrapText="bothSides"/>
                  <wp:docPr id="1" name="Picture 1" descr="44,814 Beagle Stock Photos, Pictures &amp; Royalty-Free Images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4,814 Beagle Stock Photos, Pictures &amp; Royalty-Free Images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367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02CA" w14:paraId="174853BD" w14:textId="77777777" w:rsidTr="00BB7408">
        <w:tc>
          <w:tcPr>
            <w:tcW w:w="4591" w:type="dxa"/>
          </w:tcPr>
          <w:p w14:paraId="04DB4A02" w14:textId="55C77615" w:rsidR="00CE02CA" w:rsidRPr="00897EE7" w:rsidRDefault="00F15774" w:rsidP="00CE02CA">
            <w:pPr>
              <w:jc w:val="center"/>
              <w:rPr>
                <w:rFonts w:cs="Calibri"/>
                <w:sz w:val="72"/>
                <w:szCs w:val="72"/>
                <w:lang w:bidi="ar-SY"/>
              </w:rPr>
            </w:pPr>
            <w:r w:rsidRPr="00897EE7">
              <w:rPr>
                <w:rFonts w:cs="Calibri" w:hint="cs"/>
                <w:sz w:val="72"/>
                <w:szCs w:val="72"/>
                <w:rtl/>
                <w:lang w:bidi="ar-SY"/>
              </w:rPr>
              <w:t>مُفتاح</w:t>
            </w:r>
          </w:p>
          <w:p w14:paraId="640D792B" w14:textId="44FC0461" w:rsidR="00CE02CA" w:rsidRDefault="00CE02CA" w:rsidP="00CE02CA">
            <w:pPr>
              <w:rPr>
                <w:lang w:bidi="ar-SY"/>
              </w:rPr>
            </w:pPr>
          </w:p>
        </w:tc>
        <w:tc>
          <w:tcPr>
            <w:tcW w:w="4591" w:type="dxa"/>
          </w:tcPr>
          <w:p w14:paraId="73EE47E0" w14:textId="7381E2D3" w:rsidR="00CE02CA" w:rsidRDefault="00F15774" w:rsidP="007E3D6B">
            <w:pPr>
              <w:jc w:val="center"/>
              <w:rPr>
                <w:lang w:bidi="ar-SY"/>
              </w:rPr>
            </w:pPr>
            <w:r w:rsidRPr="00897EE7">
              <w:rPr>
                <w:rFonts w:cs="Calibri" w:hint="cs"/>
                <w:sz w:val="72"/>
                <w:szCs w:val="72"/>
                <w:rtl/>
                <w:lang w:bidi="ar-SY"/>
              </w:rPr>
              <w:t>كلب</w:t>
            </w:r>
            <w:r w:rsidR="00955C62">
              <w:rPr>
                <w:rFonts w:cs="Calibri" w:hint="cs"/>
                <w:sz w:val="72"/>
                <w:szCs w:val="72"/>
                <w:rtl/>
                <w:lang w:bidi="ar-SY"/>
              </w:rPr>
              <w:t xml:space="preserve"> </w:t>
            </w:r>
          </w:p>
        </w:tc>
      </w:tr>
      <w:tr w:rsidR="00F64C61" w14:paraId="5EE2477F" w14:textId="77777777" w:rsidTr="007E3D6B">
        <w:trPr>
          <w:trHeight w:val="66"/>
        </w:trPr>
        <w:tc>
          <w:tcPr>
            <w:tcW w:w="4591" w:type="dxa"/>
          </w:tcPr>
          <w:p w14:paraId="2A105292" w14:textId="4220DC9E" w:rsidR="00F64C61" w:rsidRPr="00897EE7" w:rsidRDefault="00F64C61" w:rsidP="007E3D6B">
            <w:pPr>
              <w:rPr>
                <w:rFonts w:cs="Calibri"/>
                <w:sz w:val="72"/>
                <w:szCs w:val="72"/>
                <w:rtl/>
              </w:rPr>
            </w:pPr>
          </w:p>
        </w:tc>
        <w:tc>
          <w:tcPr>
            <w:tcW w:w="4591" w:type="dxa"/>
          </w:tcPr>
          <w:p w14:paraId="4F3C7F08" w14:textId="2D62CB60" w:rsidR="00F64C61" w:rsidRPr="00F64C61" w:rsidRDefault="00F64C61" w:rsidP="007E3D6B">
            <w:pPr>
              <w:rPr>
                <w:rFonts w:cs="Calibri"/>
                <w:sz w:val="72"/>
                <w:szCs w:val="72"/>
                <w:rtl/>
                <w:lang w:val="en-US" w:bidi="ar-SY"/>
              </w:rPr>
            </w:pPr>
          </w:p>
        </w:tc>
      </w:tr>
    </w:tbl>
    <w:p w14:paraId="4D7BB0DF" w14:textId="397C6C75" w:rsidR="00EA7601" w:rsidRDefault="00EA7601" w:rsidP="00EA7601">
      <w:pPr>
        <w:rPr>
          <w:lang w:bidi="ar-SY"/>
        </w:rPr>
      </w:pPr>
    </w:p>
    <w:p w14:paraId="20C9948D" w14:textId="77777777" w:rsidR="00404469" w:rsidRPr="00EA7601" w:rsidRDefault="00404469" w:rsidP="00EA7601">
      <w:pPr>
        <w:rPr>
          <w:lang w:bidi="ar-SY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91"/>
        <w:gridCol w:w="4591"/>
      </w:tblGrid>
      <w:tr w:rsidR="00EA7601" w14:paraId="6C04FBA4" w14:textId="77777777" w:rsidTr="00BB7408">
        <w:trPr>
          <w:trHeight w:val="2014"/>
        </w:trPr>
        <w:tc>
          <w:tcPr>
            <w:tcW w:w="4591" w:type="dxa"/>
          </w:tcPr>
          <w:p w14:paraId="1D3D49AF" w14:textId="3CB750D2" w:rsidR="00EA7601" w:rsidRDefault="00EA7601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A733276" wp14:editId="5CD41FBA">
                  <wp:simplePos x="0" y="0"/>
                  <wp:positionH relativeFrom="column">
                    <wp:posOffset>755015</wp:posOffset>
                  </wp:positionH>
                  <wp:positionV relativeFrom="paragraph">
                    <wp:posOffset>89535</wp:posOffset>
                  </wp:positionV>
                  <wp:extent cx="1136650" cy="1129665"/>
                  <wp:effectExtent l="0" t="0" r="6350" b="0"/>
                  <wp:wrapSquare wrapText="bothSides"/>
                  <wp:docPr id="14" name="Picture 14" descr="Shirts for Boys | Boys Plain, Checked &amp; Printed Shirts | Next U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hirts for Boys | Boys Plain, Checked &amp; Printed Shirts | Next U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0" cy="112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91" w:type="dxa"/>
          </w:tcPr>
          <w:p w14:paraId="53407CEA" w14:textId="0A061482" w:rsidR="00EA7601" w:rsidRDefault="00EA7601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7CE5288" wp14:editId="37F7EF15">
                  <wp:simplePos x="0" y="0"/>
                  <wp:positionH relativeFrom="column">
                    <wp:posOffset>654188</wp:posOffset>
                  </wp:positionH>
                  <wp:positionV relativeFrom="paragraph">
                    <wp:posOffset>90004</wp:posOffset>
                  </wp:positionV>
                  <wp:extent cx="1367155" cy="1270000"/>
                  <wp:effectExtent l="0" t="0" r="4445" b="6350"/>
                  <wp:wrapSquare wrapText="bothSides"/>
                  <wp:docPr id="15" name="Picture 15" descr="Allen Solly Junior Shirts &amp; Tees, Allen Solly Black Shirt for Boys at  Allensoll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llen Solly Junior Shirts &amp; Tees, Allen Solly Black Shirt for Boys at  Allensolly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155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02CA" w14:paraId="4714628F" w14:textId="77777777" w:rsidTr="00BB7408">
        <w:tc>
          <w:tcPr>
            <w:tcW w:w="4591" w:type="dxa"/>
          </w:tcPr>
          <w:p w14:paraId="14FD930A" w14:textId="27532D29" w:rsidR="00CE02CA" w:rsidRDefault="00F15774" w:rsidP="00897EE7">
            <w:pPr>
              <w:jc w:val="center"/>
              <w:rPr>
                <w:rFonts w:cs="Calibri"/>
                <w:sz w:val="56"/>
                <w:szCs w:val="72"/>
                <w:lang w:bidi="ar-SY"/>
              </w:rPr>
            </w:pPr>
            <w:r w:rsidRPr="00897EE7">
              <w:rPr>
                <w:rFonts w:cs="Calibri" w:hint="cs"/>
                <w:sz w:val="56"/>
                <w:szCs w:val="72"/>
                <w:rtl/>
                <w:lang w:bidi="ar-SY"/>
              </w:rPr>
              <w:t>قميص أبيَض</w:t>
            </w:r>
          </w:p>
          <w:p w14:paraId="1636AC3B" w14:textId="6A0A6F75" w:rsidR="00BD1FC2" w:rsidRPr="00897EE7" w:rsidRDefault="00BD1FC2" w:rsidP="00897EE7">
            <w:pPr>
              <w:jc w:val="center"/>
              <w:rPr>
                <w:rFonts w:cs="Calibri"/>
                <w:sz w:val="56"/>
                <w:szCs w:val="72"/>
                <w:lang w:bidi="ar-SY"/>
              </w:rPr>
            </w:pPr>
          </w:p>
        </w:tc>
        <w:tc>
          <w:tcPr>
            <w:tcW w:w="4591" w:type="dxa"/>
          </w:tcPr>
          <w:p w14:paraId="4A7A0B68" w14:textId="3A58D1B8" w:rsidR="00CE02CA" w:rsidRPr="007E3D6B" w:rsidRDefault="00F15774" w:rsidP="007E3D6B">
            <w:pPr>
              <w:jc w:val="center"/>
              <w:rPr>
                <w:rFonts w:cs="Calibri"/>
                <w:sz w:val="56"/>
                <w:szCs w:val="72"/>
                <w:lang w:bidi="ar-SY"/>
              </w:rPr>
            </w:pPr>
            <w:r w:rsidRPr="00897EE7">
              <w:rPr>
                <w:rFonts w:cs="Calibri" w:hint="cs"/>
                <w:sz w:val="56"/>
                <w:szCs w:val="72"/>
                <w:rtl/>
                <w:lang w:bidi="ar-SY"/>
              </w:rPr>
              <w:t>قميص أسوَ</w:t>
            </w:r>
            <w:r w:rsidR="00897EE7">
              <w:rPr>
                <w:rFonts w:cs="Calibri" w:hint="cs"/>
                <w:sz w:val="56"/>
                <w:szCs w:val="72"/>
                <w:rtl/>
                <w:lang w:bidi="ar-SY"/>
              </w:rPr>
              <w:t>د</w:t>
            </w:r>
          </w:p>
        </w:tc>
      </w:tr>
    </w:tbl>
    <w:p w14:paraId="371D2BD6" w14:textId="261A9A9E" w:rsidR="00EA7601" w:rsidRDefault="00EA7601" w:rsidP="00EA7601">
      <w:pPr>
        <w:rPr>
          <w:lang w:bidi="ar-SY"/>
        </w:rPr>
      </w:pPr>
    </w:p>
    <w:p w14:paraId="65AA636E" w14:textId="77777777" w:rsidR="00404469" w:rsidRDefault="00404469" w:rsidP="00EA7601">
      <w:pPr>
        <w:rPr>
          <w:lang w:bidi="ar-SY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91"/>
        <w:gridCol w:w="4591"/>
      </w:tblGrid>
      <w:tr w:rsidR="00EA7601" w14:paraId="16A307A5" w14:textId="77777777" w:rsidTr="00BB7408">
        <w:tc>
          <w:tcPr>
            <w:tcW w:w="4591" w:type="dxa"/>
          </w:tcPr>
          <w:p w14:paraId="0E6490D5" w14:textId="34078BFF" w:rsidR="00EA7601" w:rsidRDefault="007970A9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CB90AE0" wp14:editId="76D72964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195580</wp:posOffset>
                  </wp:positionV>
                  <wp:extent cx="1144905" cy="1144905"/>
                  <wp:effectExtent l="0" t="0" r="0" b="0"/>
                  <wp:wrapSquare wrapText="bothSides"/>
                  <wp:docPr id="24" name="Picture 24" descr="20-Pointer Platinum Solitaire Ring for Men by Jewelove JL PT 505 – Jewelove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20-Pointer Platinum Solitaire Ring for Men by Jewelove JL PT 505 – Jewelove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91" w:type="dxa"/>
          </w:tcPr>
          <w:p w14:paraId="4314F90C" w14:textId="680F4E58" w:rsidR="00EA7601" w:rsidRDefault="00404469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56E6E77" wp14:editId="29026049">
                  <wp:simplePos x="0" y="0"/>
                  <wp:positionH relativeFrom="column">
                    <wp:posOffset>439447</wp:posOffset>
                  </wp:positionH>
                  <wp:positionV relativeFrom="paragraph">
                    <wp:posOffset>251239</wp:posOffset>
                  </wp:positionV>
                  <wp:extent cx="1780540" cy="1080770"/>
                  <wp:effectExtent l="0" t="0" r="0" b="5080"/>
                  <wp:wrapSquare wrapText="bothSides"/>
                  <wp:docPr id="16" name="image3.jpg" descr="Image result for bicyc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Image result for bicycle"/>
                          <pic:cNvPicPr preferRelativeResize="0"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10807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02CA" w14:paraId="26D7D6AD" w14:textId="77777777" w:rsidTr="00BB7408">
        <w:tc>
          <w:tcPr>
            <w:tcW w:w="4591" w:type="dxa"/>
          </w:tcPr>
          <w:p w14:paraId="16315C31" w14:textId="77777777" w:rsidR="00CE02CA" w:rsidRDefault="00CE02CA" w:rsidP="00CE02CA">
            <w:pPr>
              <w:rPr>
                <w:lang w:bidi="ar-SY"/>
              </w:rPr>
            </w:pPr>
          </w:p>
          <w:p w14:paraId="7EAA8BE1" w14:textId="76916DAD" w:rsidR="00CE02CA" w:rsidRDefault="00F15774" w:rsidP="00CE02CA">
            <w:pPr>
              <w:jc w:val="center"/>
              <w:rPr>
                <w:rFonts w:cs="Calibri"/>
                <w:sz w:val="56"/>
                <w:szCs w:val="72"/>
                <w:lang w:bidi="ar-SY"/>
              </w:rPr>
            </w:pPr>
            <w:r w:rsidRPr="00897EE7">
              <w:rPr>
                <w:rFonts w:cs="Calibri" w:hint="cs"/>
                <w:sz w:val="56"/>
                <w:szCs w:val="72"/>
                <w:rtl/>
                <w:lang w:bidi="ar-SY"/>
              </w:rPr>
              <w:t>خاتم</w:t>
            </w:r>
          </w:p>
          <w:p w14:paraId="076906F5" w14:textId="77777777" w:rsidR="00CE02CA" w:rsidRDefault="00CE02CA" w:rsidP="007E3D6B">
            <w:pPr>
              <w:jc w:val="center"/>
              <w:rPr>
                <w:lang w:bidi="ar-SY"/>
              </w:rPr>
            </w:pPr>
          </w:p>
        </w:tc>
        <w:tc>
          <w:tcPr>
            <w:tcW w:w="4591" w:type="dxa"/>
          </w:tcPr>
          <w:p w14:paraId="6FC52CE6" w14:textId="77777777" w:rsidR="00CE02CA" w:rsidRDefault="00CE02CA" w:rsidP="00CE02CA">
            <w:pPr>
              <w:rPr>
                <w:lang w:bidi="ar-SY"/>
              </w:rPr>
            </w:pPr>
          </w:p>
          <w:p w14:paraId="7AE4576E" w14:textId="77777777" w:rsidR="00CE02CA" w:rsidRDefault="00F15774" w:rsidP="00F15774">
            <w:pPr>
              <w:jc w:val="center"/>
              <w:rPr>
                <w:noProof/>
                <w:sz w:val="56"/>
                <w:szCs w:val="72"/>
              </w:rPr>
            </w:pPr>
            <w:r w:rsidRPr="00897EE7">
              <w:rPr>
                <w:rFonts w:hint="cs"/>
                <w:noProof/>
                <w:sz w:val="56"/>
                <w:szCs w:val="72"/>
                <w:rtl/>
              </w:rPr>
              <w:t>دراجة</w:t>
            </w:r>
          </w:p>
          <w:p w14:paraId="633C9974" w14:textId="01BC82D4" w:rsidR="00C75C70" w:rsidRDefault="00C75C70" w:rsidP="00F15774">
            <w:pPr>
              <w:jc w:val="center"/>
              <w:rPr>
                <w:lang w:bidi="ar-SY"/>
              </w:rPr>
            </w:pPr>
          </w:p>
        </w:tc>
      </w:tr>
    </w:tbl>
    <w:p w14:paraId="7B412CE7" w14:textId="4E3B309F" w:rsidR="00EA7601" w:rsidRDefault="00EA7601" w:rsidP="00EA7601">
      <w:pPr>
        <w:rPr>
          <w:lang w:bidi="ar-SY"/>
        </w:rPr>
      </w:pPr>
    </w:p>
    <w:p w14:paraId="340119D8" w14:textId="77777777" w:rsidR="007970A9" w:rsidRDefault="007970A9" w:rsidP="00EA7601">
      <w:pPr>
        <w:rPr>
          <w:lang w:bidi="ar-SY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91"/>
        <w:gridCol w:w="4591"/>
      </w:tblGrid>
      <w:tr w:rsidR="007970A9" w14:paraId="08DE1B5F" w14:textId="77777777" w:rsidTr="00BB7408">
        <w:tc>
          <w:tcPr>
            <w:tcW w:w="4591" w:type="dxa"/>
          </w:tcPr>
          <w:p w14:paraId="1C491D27" w14:textId="4C1A2DD9" w:rsidR="00EA7601" w:rsidRDefault="007970A9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inline distT="0" distB="0" distL="0" distR="0" wp14:anchorId="61BD5414" wp14:editId="63D999A5">
                  <wp:extent cx="2417196" cy="1479180"/>
                  <wp:effectExtent l="0" t="0" r="2540" b="6985"/>
                  <wp:docPr id="25" name="Picture 25" descr="VW Model Lineup | Cars &amp; SUV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VW Model Lineup | Cars &amp; SUV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090" cy="1485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1" w:type="dxa"/>
          </w:tcPr>
          <w:p w14:paraId="3BF032EA" w14:textId="60407DDF" w:rsidR="00EA7601" w:rsidRDefault="00404469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65BC821" wp14:editId="307BEFCA">
                  <wp:simplePos x="0" y="0"/>
                  <wp:positionH relativeFrom="column">
                    <wp:posOffset>689610</wp:posOffset>
                  </wp:positionH>
                  <wp:positionV relativeFrom="paragraph">
                    <wp:posOffset>55245</wp:posOffset>
                  </wp:positionV>
                  <wp:extent cx="1343025" cy="1514475"/>
                  <wp:effectExtent l="0" t="0" r="9525" b="9525"/>
                  <wp:wrapSquare wrapText="bothSides"/>
                  <wp:docPr id="18" name="Picture 18" descr="Karrimor Urban Rucksack Backpack Black/Red One Size : Amazon.co.uk: Sports  &amp; Outdo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arrimor Urban Rucksack Backpack Black/Red One Size : Amazon.co.uk: Sports  &amp; Outdoo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A9" w14:paraId="7C976D7A" w14:textId="77777777" w:rsidTr="00BB7408">
        <w:tc>
          <w:tcPr>
            <w:tcW w:w="4591" w:type="dxa"/>
          </w:tcPr>
          <w:p w14:paraId="7543C0F5" w14:textId="77777777" w:rsidR="00EA7601" w:rsidRDefault="00EA7601" w:rsidP="00E31E70">
            <w:pPr>
              <w:rPr>
                <w:lang w:bidi="ar-SY"/>
              </w:rPr>
            </w:pPr>
          </w:p>
          <w:p w14:paraId="434E76D5" w14:textId="7F1D9509" w:rsidR="00CE02CA" w:rsidRDefault="00F15774" w:rsidP="00CE02CA">
            <w:pPr>
              <w:jc w:val="center"/>
              <w:rPr>
                <w:rFonts w:cs="Calibri"/>
                <w:sz w:val="56"/>
                <w:szCs w:val="72"/>
                <w:lang w:bidi="ar-SY"/>
              </w:rPr>
            </w:pPr>
            <w:r w:rsidRPr="00573E5A">
              <w:rPr>
                <w:rFonts w:cs="Calibri" w:hint="cs"/>
                <w:sz w:val="56"/>
                <w:szCs w:val="72"/>
                <w:rtl/>
                <w:lang w:bidi="ar-SY"/>
              </w:rPr>
              <w:t>س</w:t>
            </w:r>
            <w:r w:rsidR="00584FB4" w:rsidRPr="00573E5A">
              <w:rPr>
                <w:rFonts w:cs="Calibri" w:hint="cs"/>
                <w:sz w:val="56"/>
                <w:szCs w:val="72"/>
                <w:rtl/>
                <w:lang w:bidi="ar-SY"/>
              </w:rPr>
              <w:t>َيّارَة</w:t>
            </w:r>
          </w:p>
          <w:p w14:paraId="4BCCAF41" w14:textId="3459D4C1" w:rsidR="00CE02CA" w:rsidRPr="00CE02CA" w:rsidRDefault="00CE02CA" w:rsidP="007E3D6B">
            <w:pPr>
              <w:jc w:val="center"/>
              <w:rPr>
                <w:lang w:bidi="ar-SY"/>
              </w:rPr>
            </w:pPr>
          </w:p>
        </w:tc>
        <w:tc>
          <w:tcPr>
            <w:tcW w:w="4591" w:type="dxa"/>
          </w:tcPr>
          <w:p w14:paraId="2BC04F05" w14:textId="77777777" w:rsidR="00EA7601" w:rsidRDefault="00EA7601" w:rsidP="00E31E70">
            <w:pPr>
              <w:rPr>
                <w:lang w:bidi="ar-SY"/>
              </w:rPr>
            </w:pPr>
          </w:p>
          <w:p w14:paraId="373D904D" w14:textId="674D4540" w:rsidR="00404469" w:rsidRDefault="00F15774" w:rsidP="00CE02CA">
            <w:pPr>
              <w:jc w:val="center"/>
              <w:rPr>
                <w:rFonts w:cs="Calibri"/>
                <w:sz w:val="56"/>
                <w:szCs w:val="72"/>
                <w:lang w:bidi="ar-SY"/>
              </w:rPr>
            </w:pPr>
            <w:r w:rsidRPr="00573E5A">
              <w:rPr>
                <w:rFonts w:cs="Calibri" w:hint="cs"/>
                <w:sz w:val="56"/>
                <w:szCs w:val="72"/>
                <w:rtl/>
                <w:lang w:bidi="ar-SY"/>
              </w:rPr>
              <w:t>شنطَة</w:t>
            </w:r>
            <w:r w:rsidR="002336C1">
              <w:rPr>
                <w:rFonts w:cs="Calibri" w:hint="cs"/>
                <w:sz w:val="56"/>
                <w:szCs w:val="72"/>
                <w:rtl/>
                <w:lang w:bidi="ar-SY"/>
              </w:rPr>
              <w:t>- حقيبة</w:t>
            </w:r>
          </w:p>
          <w:p w14:paraId="066C1CBF" w14:textId="0BA44025" w:rsidR="00404469" w:rsidRDefault="00404469" w:rsidP="007E3D6B">
            <w:pPr>
              <w:jc w:val="center"/>
              <w:rPr>
                <w:lang w:bidi="ar-SY"/>
              </w:rPr>
            </w:pPr>
          </w:p>
        </w:tc>
      </w:tr>
    </w:tbl>
    <w:p w14:paraId="71426C7E" w14:textId="37E8B1B7" w:rsidR="00EA7601" w:rsidRDefault="00EA7601" w:rsidP="00EA7601">
      <w:pPr>
        <w:rPr>
          <w:lang w:bidi="ar-SY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91"/>
        <w:gridCol w:w="4591"/>
      </w:tblGrid>
      <w:tr w:rsidR="00EA7601" w14:paraId="5C9D49E0" w14:textId="77777777" w:rsidTr="00BB7408">
        <w:tc>
          <w:tcPr>
            <w:tcW w:w="4591" w:type="dxa"/>
          </w:tcPr>
          <w:p w14:paraId="309B9830" w14:textId="5DDE0720" w:rsidR="00EA7601" w:rsidRDefault="00404469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A3472C7" wp14:editId="0A594CA1">
                  <wp:simplePos x="0" y="0"/>
                  <wp:positionH relativeFrom="column">
                    <wp:posOffset>642620</wp:posOffset>
                  </wp:positionH>
                  <wp:positionV relativeFrom="paragraph">
                    <wp:posOffset>81280</wp:posOffset>
                  </wp:positionV>
                  <wp:extent cx="1419225" cy="1551940"/>
                  <wp:effectExtent l="0" t="0" r="9525" b="0"/>
                  <wp:wrapSquare wrapText="bothSides"/>
                  <wp:docPr id="20" name="Picture 20" descr="1,334,785 Chair Stock Photos, Pictures &amp; Royalty-Free Images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1,334,785 Chair Stock Photos, Pictures &amp; Royalty-Free Images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5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91" w:type="dxa"/>
          </w:tcPr>
          <w:p w14:paraId="5C2A44C6" w14:textId="75EEF05A" w:rsidR="00EA7601" w:rsidRDefault="00404469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460FEB9" wp14:editId="32FD074C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133350</wp:posOffset>
                  </wp:positionV>
                  <wp:extent cx="2337488" cy="1552575"/>
                  <wp:effectExtent l="0" t="0" r="5715" b="0"/>
                  <wp:wrapSquare wrapText="bothSides"/>
                  <wp:docPr id="19" name="Picture 19" descr="Pen definition and meaning | Collins English Diction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en definition and meaning | Collins English Diction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7488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7601" w14:paraId="18D7A00C" w14:textId="77777777" w:rsidTr="00BB7408">
        <w:tc>
          <w:tcPr>
            <w:tcW w:w="4591" w:type="dxa"/>
          </w:tcPr>
          <w:p w14:paraId="6B9D1481" w14:textId="77777777" w:rsidR="00CE02CA" w:rsidRDefault="00584FB4" w:rsidP="00CE02CA">
            <w:pPr>
              <w:jc w:val="center"/>
              <w:rPr>
                <w:rFonts w:cs="Calibri"/>
                <w:sz w:val="72"/>
                <w:szCs w:val="72"/>
                <w:lang w:bidi="ar-SY"/>
              </w:rPr>
            </w:pPr>
            <w:r w:rsidRPr="00573E5A">
              <w:rPr>
                <w:rFonts w:cs="Calibri" w:hint="cs"/>
                <w:sz w:val="72"/>
                <w:szCs w:val="72"/>
                <w:rtl/>
                <w:lang w:bidi="ar-SY"/>
              </w:rPr>
              <w:t>كُرسي</w:t>
            </w:r>
          </w:p>
          <w:p w14:paraId="19281070" w14:textId="1B8F2050" w:rsidR="00882096" w:rsidRPr="00CE02CA" w:rsidRDefault="00882096" w:rsidP="00CE02CA">
            <w:pPr>
              <w:jc w:val="center"/>
              <w:rPr>
                <w:rFonts w:cs="Calibri"/>
                <w:lang w:bidi="ar-SY"/>
              </w:rPr>
            </w:pPr>
          </w:p>
        </w:tc>
        <w:tc>
          <w:tcPr>
            <w:tcW w:w="4591" w:type="dxa"/>
          </w:tcPr>
          <w:p w14:paraId="310B480B" w14:textId="060F2953" w:rsidR="00882096" w:rsidRPr="00573E5A" w:rsidRDefault="00584FB4" w:rsidP="007E3D6B">
            <w:pPr>
              <w:jc w:val="center"/>
              <w:rPr>
                <w:rFonts w:cs="Calibri"/>
                <w:sz w:val="72"/>
                <w:szCs w:val="72"/>
                <w:lang w:bidi="ar-SY"/>
              </w:rPr>
            </w:pPr>
            <w:r w:rsidRPr="00573E5A">
              <w:rPr>
                <w:rFonts w:cs="Calibri" w:hint="cs"/>
                <w:sz w:val="72"/>
                <w:szCs w:val="72"/>
                <w:rtl/>
                <w:lang w:bidi="ar-SY"/>
              </w:rPr>
              <w:t>قَلَم</w:t>
            </w:r>
          </w:p>
        </w:tc>
      </w:tr>
    </w:tbl>
    <w:p w14:paraId="74F686BB" w14:textId="3C2C4FDA" w:rsidR="00EA7601" w:rsidRDefault="00EA7601" w:rsidP="00EA7601">
      <w:pPr>
        <w:rPr>
          <w:lang w:bidi="ar-SY"/>
        </w:rPr>
      </w:pPr>
    </w:p>
    <w:tbl>
      <w:tblPr>
        <w:tblStyle w:val="TableGrid"/>
        <w:tblW w:w="9212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EA7601" w14:paraId="0D11E722" w14:textId="77777777" w:rsidTr="00A6297E">
        <w:trPr>
          <w:trHeight w:val="2674"/>
        </w:trPr>
        <w:tc>
          <w:tcPr>
            <w:tcW w:w="4606" w:type="dxa"/>
          </w:tcPr>
          <w:p w14:paraId="23137BB4" w14:textId="091E35DD" w:rsidR="00EA7601" w:rsidRDefault="00DB03ED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AB80F38" wp14:editId="5C9DF8B9">
                  <wp:simplePos x="0" y="0"/>
                  <wp:positionH relativeFrom="column">
                    <wp:posOffset>366395</wp:posOffset>
                  </wp:positionH>
                  <wp:positionV relativeFrom="paragraph">
                    <wp:posOffset>85090</wp:posOffset>
                  </wp:positionV>
                  <wp:extent cx="1960245" cy="1476375"/>
                  <wp:effectExtent l="0" t="0" r="1905" b="9525"/>
                  <wp:wrapSquare wrapText="bothSides"/>
                  <wp:docPr id="22" name="Picture 22" descr="Best extendable dining table: Make the most of small spaces | The  Independ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Best extendable dining table: Make the most of small spaces | The  Independ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24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06" w:type="dxa"/>
          </w:tcPr>
          <w:p w14:paraId="3D7D5AD1" w14:textId="7F86F892" w:rsidR="00EA7601" w:rsidRDefault="00DB03ED" w:rsidP="00E31E70">
            <w:pPr>
              <w:jc w:val="center"/>
              <w:rPr>
                <w:lang w:bidi="ar-SY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34AED8B" wp14:editId="0B175282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161925</wp:posOffset>
                  </wp:positionV>
                  <wp:extent cx="2185988" cy="1457325"/>
                  <wp:effectExtent l="0" t="0" r="5080" b="0"/>
                  <wp:wrapSquare wrapText="bothSides"/>
                  <wp:docPr id="23" name="Picture 23" descr="Small Bedroom Ideas: How To Maximize A Tiny Space | Reviews by Wirecut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mall Bedroom Ideas: How To Maximize A Tiny Space | Reviews by Wirecut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988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7601" w14:paraId="2196D9C7" w14:textId="77777777" w:rsidTr="00A6297E">
        <w:trPr>
          <w:trHeight w:val="910"/>
        </w:trPr>
        <w:tc>
          <w:tcPr>
            <w:tcW w:w="4606" w:type="dxa"/>
          </w:tcPr>
          <w:p w14:paraId="02DCC9B7" w14:textId="52EFCC53" w:rsidR="00952C4E" w:rsidRPr="00573E5A" w:rsidRDefault="00584FB4" w:rsidP="007E3D6B">
            <w:pPr>
              <w:jc w:val="center"/>
              <w:rPr>
                <w:rFonts w:cs="Calibri"/>
                <w:sz w:val="72"/>
                <w:szCs w:val="72"/>
                <w:lang w:bidi="ar-SY"/>
              </w:rPr>
            </w:pPr>
            <w:r w:rsidRPr="00573E5A">
              <w:rPr>
                <w:rFonts w:cs="Calibri" w:hint="cs"/>
                <w:sz w:val="72"/>
                <w:szCs w:val="72"/>
                <w:rtl/>
                <w:lang w:bidi="ar-SY"/>
              </w:rPr>
              <w:t>طاوِلَة</w:t>
            </w:r>
          </w:p>
        </w:tc>
        <w:tc>
          <w:tcPr>
            <w:tcW w:w="4606" w:type="dxa"/>
          </w:tcPr>
          <w:p w14:paraId="10E73494" w14:textId="76FF1D7F" w:rsidR="00DB03ED" w:rsidRDefault="00584FB4" w:rsidP="00CE02CA">
            <w:pPr>
              <w:jc w:val="center"/>
              <w:rPr>
                <w:rFonts w:cs="Calibri"/>
                <w:sz w:val="56"/>
                <w:szCs w:val="72"/>
                <w:lang w:bidi="ar-SY"/>
              </w:rPr>
            </w:pPr>
            <w:r w:rsidRPr="00584FB4">
              <w:rPr>
                <w:rFonts w:cs="Calibri" w:hint="cs"/>
                <w:sz w:val="56"/>
                <w:szCs w:val="72"/>
                <w:rtl/>
                <w:lang w:bidi="ar-SY"/>
              </w:rPr>
              <w:t>سرير</w:t>
            </w:r>
          </w:p>
          <w:p w14:paraId="6B331418" w14:textId="7A75B680" w:rsidR="00DB03ED" w:rsidRDefault="00DB03ED" w:rsidP="007E3D6B">
            <w:pPr>
              <w:jc w:val="center"/>
              <w:rPr>
                <w:lang w:bidi="ar-SY"/>
              </w:rPr>
            </w:pPr>
          </w:p>
        </w:tc>
      </w:tr>
    </w:tbl>
    <w:p w14:paraId="0B003C3C" w14:textId="40385761" w:rsidR="00EA7601" w:rsidRDefault="00EA7601" w:rsidP="00EA7601">
      <w:pPr>
        <w:rPr>
          <w:lang w:bidi="ar-SY"/>
        </w:rPr>
      </w:pPr>
    </w:p>
    <w:p w14:paraId="4C7CF34A" w14:textId="688117E3" w:rsidR="00404469" w:rsidRDefault="00404469" w:rsidP="00404469">
      <w:pPr>
        <w:rPr>
          <w:rtl/>
          <w:lang w:bidi="ar-SY"/>
        </w:rPr>
      </w:pPr>
    </w:p>
    <w:p w14:paraId="4B5B3952" w14:textId="77777777" w:rsidR="002C0A4D" w:rsidRDefault="002C0A4D" w:rsidP="002C0A4D">
      <w:pPr>
        <w:rPr>
          <w:rtl/>
          <w:lang w:bidi="ar-SY"/>
        </w:rPr>
      </w:pPr>
    </w:p>
    <w:p w14:paraId="52D0B826" w14:textId="6EA472CE" w:rsidR="00F218E9" w:rsidRDefault="00BC3B5C" w:rsidP="00F218E9">
      <w:pPr>
        <w:bidi/>
        <w:rPr>
          <w:rtl/>
          <w:lang w:bidi="ar-SY"/>
        </w:rPr>
      </w:pPr>
      <w:r w:rsidRPr="00BC3B5C">
        <w:rPr>
          <w:rFonts w:hint="cs"/>
          <w:sz w:val="28"/>
          <w:szCs w:val="32"/>
          <w:rtl/>
          <w:lang w:bidi="ar-SY"/>
        </w:rPr>
        <w:t>اوصِل الحروف و كوِّن كَلِمات</w:t>
      </w:r>
      <w:r w:rsidR="00F218E9" w:rsidRPr="00BC3B5C">
        <w:rPr>
          <w:rFonts w:hint="cs"/>
          <w:sz w:val="28"/>
          <w:szCs w:val="32"/>
          <w:rtl/>
          <w:lang w:bidi="ar-SY"/>
        </w:rPr>
        <w:t xml:space="preserve"> </w:t>
      </w:r>
      <w:r w:rsidR="00F218E9">
        <w:rPr>
          <w:rFonts w:hint="cs"/>
          <w:rtl/>
          <w:lang w:bidi="ar-SY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398"/>
      </w:tblGrid>
      <w:tr w:rsidR="009B0012" w14:paraId="0EA1450A" w14:textId="77777777" w:rsidTr="008E0697">
        <w:trPr>
          <w:trHeight w:val="428"/>
        </w:trPr>
        <w:tc>
          <w:tcPr>
            <w:tcW w:w="8398" w:type="dxa"/>
            <w:vMerge w:val="restart"/>
          </w:tcPr>
          <w:p w14:paraId="140F5401" w14:textId="0EDF3454" w:rsidR="009B0012" w:rsidRPr="008E0697" w:rsidRDefault="009B0012" w:rsidP="00F218E9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hint="cs"/>
                <w:sz w:val="36"/>
                <w:szCs w:val="40"/>
                <w:rtl/>
                <w:lang w:bidi="ar-SY"/>
              </w:rPr>
              <w:t xml:space="preserve">ك </w:t>
            </w: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>+ ل + ب =</w:t>
            </w:r>
            <w:r w:rsidR="008E0697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كلب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_ 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>_____ ______ _____ _____</w:t>
            </w:r>
          </w:p>
          <w:p w14:paraId="13433C7B" w14:textId="77777777" w:rsidR="009B0012" w:rsidRPr="008E0697" w:rsidRDefault="009B0012" w:rsidP="009B0012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7298ABED" w14:textId="75B3A27D" w:rsidR="009B0012" w:rsidRPr="008E0697" w:rsidRDefault="009B0012" w:rsidP="009B0012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hint="cs"/>
                <w:sz w:val="36"/>
                <w:szCs w:val="40"/>
                <w:rtl/>
                <w:lang w:bidi="ar-SY"/>
              </w:rPr>
              <w:t xml:space="preserve">مُ </w:t>
            </w: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>+ ف + ت + ا + ح =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 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مُفتاح</w:t>
            </w:r>
            <w:r w:rsidR="00CF1944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 xml:space="preserve"> 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 ______ _____ </w:t>
            </w:r>
          </w:p>
          <w:p w14:paraId="72F50395" w14:textId="77777777" w:rsidR="009B0012" w:rsidRPr="008E0697" w:rsidRDefault="009B0012" w:rsidP="009B0012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62E935B6" w14:textId="262EF0AA" w:rsidR="009B0012" w:rsidRPr="008E0697" w:rsidRDefault="009B0012" w:rsidP="009B0012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ق + م + ي + ص = 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 __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قميص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_ 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_____ ______ _____ </w:t>
            </w:r>
          </w:p>
          <w:p w14:paraId="4E74DED9" w14:textId="77777777" w:rsidR="009B0012" w:rsidRPr="008E0697" w:rsidRDefault="009B0012" w:rsidP="009B0012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4142B4C2" w14:textId="30D9F2AD" w:rsidR="009B0012" w:rsidRDefault="009B0012" w:rsidP="009B0012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>خ + ا + تِ + م =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 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خاتِم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_ 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>_____ ______ _____ _____</w:t>
            </w:r>
          </w:p>
          <w:p w14:paraId="1938000E" w14:textId="1466CBD1" w:rsidR="008E5047" w:rsidRDefault="008E5047" w:rsidP="008E5047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46A5C347" w14:textId="5A8A665D" w:rsidR="008E5047" w:rsidRPr="008E0697" w:rsidRDefault="008E5047" w:rsidP="008E5047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>خ +ز + ا + نَ + ة = __</w:t>
            </w:r>
            <w:r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خزانَة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>_____ ______ _____ _____</w:t>
            </w:r>
          </w:p>
          <w:p w14:paraId="7A43093C" w14:textId="77777777" w:rsidR="009B0012" w:rsidRPr="008E0697" w:rsidRDefault="009B0012" w:rsidP="009B0012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0CC1EEF3" w14:textId="73ABAF91" w:rsidR="004D4D73" w:rsidRPr="008E0697" w:rsidRDefault="004D4D73" w:rsidP="004D4D7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>ق + لَ + م =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 __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قلَم</w:t>
            </w:r>
            <w:r w:rsidR="00CF1944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 xml:space="preserve">   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>_____ ______ _____ _____</w:t>
            </w:r>
          </w:p>
          <w:p w14:paraId="62EEAC75" w14:textId="77777777" w:rsidR="008E0697" w:rsidRPr="008E0697" w:rsidRDefault="008E0697" w:rsidP="008E0697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2DF10911" w14:textId="6296815A" w:rsidR="008E0697" w:rsidRPr="008E0697" w:rsidRDefault="008E0697" w:rsidP="008E0697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>س + ر + ي + ر =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 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سرير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 ______ _____ _____</w:t>
            </w:r>
          </w:p>
          <w:p w14:paraId="07D65579" w14:textId="77777777" w:rsidR="009C3A8B" w:rsidRPr="008E0697" w:rsidRDefault="009C3A8B" w:rsidP="009C3A8B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646D9411" w14:textId="12432828" w:rsidR="009C3A8B" w:rsidRPr="008E0697" w:rsidRDefault="009C3A8B" w:rsidP="009C3A8B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>كُ + ر + س + ي =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 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كُرسي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 ______ _____ _____</w:t>
            </w:r>
          </w:p>
          <w:p w14:paraId="67F0CC46" w14:textId="77777777" w:rsidR="009C3A8B" w:rsidRPr="008E0697" w:rsidRDefault="009C3A8B" w:rsidP="009C3A8B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5438303A" w14:textId="08C20AAF" w:rsidR="009C3A8B" w:rsidRPr="008E0697" w:rsidRDefault="009C3A8B" w:rsidP="009C3A8B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>ط + ا + وِ + لَ + ة =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 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طاوِلة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 _____ _____ _____</w:t>
            </w:r>
          </w:p>
          <w:p w14:paraId="59FF8C12" w14:textId="77777777" w:rsidR="009C3A8B" w:rsidRPr="008E0697" w:rsidRDefault="009C3A8B" w:rsidP="009C3A8B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0A9F04E1" w14:textId="65591929" w:rsidR="009C3A8B" w:rsidRPr="008E0697" w:rsidRDefault="009C3A8B" w:rsidP="009C3A8B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>ح + ق + ي + ب + ة =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>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حقيبة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 _____ _____ _____</w:t>
            </w:r>
          </w:p>
          <w:p w14:paraId="118ADD1F" w14:textId="77777777" w:rsidR="009C3A8B" w:rsidRPr="008E0697" w:rsidRDefault="009C3A8B" w:rsidP="009C3A8B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17519647" w14:textId="6EF9721F" w:rsidR="009C3A8B" w:rsidRPr="008E0697" w:rsidRDefault="009C3A8B" w:rsidP="009C3A8B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>س + ي + ا  + رَ + ة =</w:t>
            </w:r>
            <w:r w:rsidR="00191674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</w:t>
            </w:r>
            <w:r w:rsidR="00F6723F" w:rsidRPr="00F6723F">
              <w:rPr>
                <w:rFonts w:cs="Calibri" w:hint="cs"/>
                <w:color w:val="D9D9D9" w:themeColor="background1" w:themeShade="D9"/>
                <w:sz w:val="36"/>
                <w:szCs w:val="40"/>
                <w:rtl/>
                <w:lang w:bidi="ar-SY"/>
              </w:rPr>
              <w:t>سيارة</w:t>
            </w:r>
            <w:r w:rsidR="00CF1944">
              <w:rPr>
                <w:rFonts w:cs="Calibri" w:hint="cs"/>
                <w:sz w:val="36"/>
                <w:szCs w:val="40"/>
                <w:rtl/>
                <w:lang w:bidi="ar-SY"/>
              </w:rPr>
              <w:t>_____ _____ _____ _____</w:t>
            </w:r>
          </w:p>
          <w:p w14:paraId="2FFED51F" w14:textId="77777777" w:rsidR="009C3A8B" w:rsidRDefault="009C3A8B" w:rsidP="009C3A8B">
            <w:pPr>
              <w:bidi/>
              <w:rPr>
                <w:rFonts w:cs="Calibri"/>
                <w:rtl/>
                <w:lang w:bidi="ar-SY"/>
              </w:rPr>
            </w:pPr>
          </w:p>
          <w:p w14:paraId="5E32C1A8" w14:textId="5FA4E6D4" w:rsidR="009C3A8B" w:rsidRPr="009B0012" w:rsidRDefault="009C3A8B" w:rsidP="009C3A8B">
            <w:pPr>
              <w:bidi/>
              <w:rPr>
                <w:rFonts w:cs="Calibri"/>
                <w:rtl/>
                <w:lang w:bidi="ar-SY"/>
              </w:rPr>
            </w:pPr>
          </w:p>
        </w:tc>
      </w:tr>
      <w:tr w:rsidR="009B0012" w14:paraId="5B81BDA7" w14:textId="77777777" w:rsidTr="008E0697">
        <w:trPr>
          <w:trHeight w:val="428"/>
        </w:trPr>
        <w:tc>
          <w:tcPr>
            <w:tcW w:w="8398" w:type="dxa"/>
            <w:vMerge/>
          </w:tcPr>
          <w:p w14:paraId="136CCB90" w14:textId="77777777" w:rsidR="009B0012" w:rsidRDefault="009B0012" w:rsidP="00F218E9">
            <w:pPr>
              <w:bidi/>
              <w:rPr>
                <w:rtl/>
                <w:lang w:bidi="ar-SY"/>
              </w:rPr>
            </w:pPr>
          </w:p>
        </w:tc>
      </w:tr>
      <w:tr w:rsidR="009B0012" w14:paraId="56242A54" w14:textId="77777777" w:rsidTr="008E0697">
        <w:trPr>
          <w:trHeight w:val="428"/>
        </w:trPr>
        <w:tc>
          <w:tcPr>
            <w:tcW w:w="8398" w:type="dxa"/>
            <w:vMerge/>
          </w:tcPr>
          <w:p w14:paraId="3D0480D4" w14:textId="77777777" w:rsidR="009B0012" w:rsidRDefault="009B0012" w:rsidP="00F218E9">
            <w:pPr>
              <w:bidi/>
              <w:rPr>
                <w:rtl/>
                <w:lang w:bidi="ar-SY"/>
              </w:rPr>
            </w:pPr>
          </w:p>
        </w:tc>
      </w:tr>
      <w:tr w:rsidR="009B0012" w14:paraId="643B38E9" w14:textId="77777777" w:rsidTr="008E0697">
        <w:trPr>
          <w:trHeight w:val="428"/>
        </w:trPr>
        <w:tc>
          <w:tcPr>
            <w:tcW w:w="8398" w:type="dxa"/>
            <w:vMerge/>
          </w:tcPr>
          <w:p w14:paraId="66F46C7E" w14:textId="77777777" w:rsidR="009B0012" w:rsidRDefault="009B0012" w:rsidP="00F218E9">
            <w:pPr>
              <w:bidi/>
              <w:rPr>
                <w:rtl/>
                <w:lang w:bidi="ar-SY"/>
              </w:rPr>
            </w:pPr>
          </w:p>
        </w:tc>
      </w:tr>
      <w:tr w:rsidR="009B0012" w14:paraId="1AB11BCA" w14:textId="77777777" w:rsidTr="008E0697">
        <w:trPr>
          <w:trHeight w:val="428"/>
        </w:trPr>
        <w:tc>
          <w:tcPr>
            <w:tcW w:w="8398" w:type="dxa"/>
            <w:vMerge/>
          </w:tcPr>
          <w:p w14:paraId="463D4926" w14:textId="77777777" w:rsidR="009B0012" w:rsidRDefault="009B0012" w:rsidP="00F218E9">
            <w:pPr>
              <w:bidi/>
              <w:rPr>
                <w:rtl/>
                <w:lang w:bidi="ar-SY"/>
              </w:rPr>
            </w:pPr>
          </w:p>
        </w:tc>
      </w:tr>
      <w:tr w:rsidR="009B0012" w14:paraId="3414848C" w14:textId="77777777" w:rsidTr="008E0697">
        <w:trPr>
          <w:trHeight w:val="428"/>
        </w:trPr>
        <w:tc>
          <w:tcPr>
            <w:tcW w:w="8398" w:type="dxa"/>
            <w:vMerge/>
          </w:tcPr>
          <w:p w14:paraId="34FEBB73" w14:textId="77777777" w:rsidR="009B0012" w:rsidRDefault="009B0012" w:rsidP="00F218E9">
            <w:pPr>
              <w:bidi/>
              <w:rPr>
                <w:rtl/>
                <w:lang w:bidi="ar-SY"/>
              </w:rPr>
            </w:pPr>
          </w:p>
        </w:tc>
      </w:tr>
      <w:tr w:rsidR="009B0012" w14:paraId="5B55ABE5" w14:textId="77777777" w:rsidTr="008E0697">
        <w:trPr>
          <w:trHeight w:val="428"/>
        </w:trPr>
        <w:tc>
          <w:tcPr>
            <w:tcW w:w="8398" w:type="dxa"/>
            <w:vMerge/>
          </w:tcPr>
          <w:p w14:paraId="003FFACD" w14:textId="77777777" w:rsidR="009B0012" w:rsidRDefault="009B0012" w:rsidP="00F218E9">
            <w:pPr>
              <w:bidi/>
              <w:rPr>
                <w:rtl/>
                <w:lang w:bidi="ar-SY"/>
              </w:rPr>
            </w:pPr>
          </w:p>
        </w:tc>
      </w:tr>
      <w:tr w:rsidR="009B0012" w14:paraId="4A3DE1C1" w14:textId="77777777" w:rsidTr="008E0697">
        <w:trPr>
          <w:trHeight w:val="428"/>
        </w:trPr>
        <w:tc>
          <w:tcPr>
            <w:tcW w:w="8398" w:type="dxa"/>
            <w:vMerge/>
          </w:tcPr>
          <w:p w14:paraId="0A7BB3E3" w14:textId="77777777" w:rsidR="009B0012" w:rsidRDefault="009B0012" w:rsidP="00F218E9">
            <w:pPr>
              <w:bidi/>
              <w:rPr>
                <w:rtl/>
                <w:lang w:bidi="ar-SY"/>
              </w:rPr>
            </w:pPr>
          </w:p>
        </w:tc>
      </w:tr>
    </w:tbl>
    <w:p w14:paraId="426356BC" w14:textId="6EF052EB" w:rsidR="00F218E9" w:rsidRDefault="00F218E9" w:rsidP="00F218E9">
      <w:pPr>
        <w:bidi/>
        <w:rPr>
          <w:lang w:bidi="ar-SY"/>
        </w:rPr>
      </w:pPr>
    </w:p>
    <w:p w14:paraId="7C7B39D4" w14:textId="77777777" w:rsidR="00DF49E0" w:rsidRDefault="00DF49E0" w:rsidP="00DF49E0">
      <w:pPr>
        <w:bidi/>
        <w:rPr>
          <w:lang w:bidi="ar-SY"/>
        </w:rPr>
      </w:pPr>
    </w:p>
    <w:p w14:paraId="59AB47D9" w14:textId="77777777" w:rsidR="00DF49E0" w:rsidRDefault="00DF49E0" w:rsidP="00DF49E0">
      <w:pPr>
        <w:bidi/>
        <w:rPr>
          <w:lang w:bidi="ar-SY"/>
        </w:rPr>
      </w:pPr>
    </w:p>
    <w:p w14:paraId="0E5570CD" w14:textId="77777777" w:rsidR="00DF49E0" w:rsidRPr="00DF49E0" w:rsidRDefault="00DF49E0" w:rsidP="00DF49E0">
      <w:pPr>
        <w:bidi/>
        <w:rPr>
          <w:rtl/>
          <w:lang w:bidi="ar-SY"/>
        </w:rPr>
      </w:pPr>
    </w:p>
    <w:p w14:paraId="5E229550" w14:textId="77777777" w:rsidR="008E5047" w:rsidRDefault="008E5047" w:rsidP="008E5047">
      <w:pPr>
        <w:bidi/>
        <w:rPr>
          <w:sz w:val="28"/>
          <w:szCs w:val="32"/>
          <w:rtl/>
          <w:lang w:bidi="ar-SY"/>
        </w:rPr>
      </w:pPr>
    </w:p>
    <w:p w14:paraId="2413F45A" w14:textId="197736B3" w:rsidR="008E5047" w:rsidRDefault="00906825" w:rsidP="008E5047">
      <w:pPr>
        <w:bidi/>
        <w:rPr>
          <w:rtl/>
          <w:lang w:bidi="ar-SY"/>
        </w:rPr>
      </w:pPr>
      <w:r>
        <w:rPr>
          <w:rFonts w:hint="cs"/>
          <w:sz w:val="28"/>
          <w:szCs w:val="32"/>
          <w:rtl/>
          <w:lang w:bidi="ar-SY"/>
        </w:rPr>
        <w:t>تمرين كتابة</w:t>
      </w:r>
      <w:r w:rsidR="008E5047" w:rsidRPr="00BC3B5C">
        <w:rPr>
          <w:rFonts w:hint="cs"/>
          <w:sz w:val="28"/>
          <w:szCs w:val="32"/>
          <w:rtl/>
          <w:lang w:bidi="ar-SY"/>
        </w:rPr>
        <w:t xml:space="preserve"> </w:t>
      </w:r>
      <w:r w:rsidR="008E5047">
        <w:rPr>
          <w:rFonts w:hint="cs"/>
          <w:rtl/>
          <w:lang w:bidi="ar-SY"/>
        </w:rPr>
        <w:t>:</w:t>
      </w:r>
    </w:p>
    <w:tbl>
      <w:tblPr>
        <w:tblStyle w:val="TableGrid"/>
        <w:bidiVisual/>
        <w:tblW w:w="10121" w:type="dxa"/>
        <w:tblLook w:val="04A0" w:firstRow="1" w:lastRow="0" w:firstColumn="1" w:lastColumn="0" w:noHBand="0" w:noVBand="1"/>
      </w:tblPr>
      <w:tblGrid>
        <w:gridCol w:w="10121"/>
      </w:tblGrid>
      <w:tr w:rsidR="008E5047" w14:paraId="43CDC190" w14:textId="77777777" w:rsidTr="008E5047">
        <w:trPr>
          <w:trHeight w:val="476"/>
        </w:trPr>
        <w:tc>
          <w:tcPr>
            <w:tcW w:w="10121" w:type="dxa"/>
            <w:vMerge w:val="restart"/>
          </w:tcPr>
          <w:p w14:paraId="2C91E88E" w14:textId="078BA881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hint="cs"/>
                <w:sz w:val="36"/>
                <w:szCs w:val="40"/>
                <w:rtl/>
                <w:lang w:bidi="ar-SY"/>
              </w:rPr>
              <w:t xml:space="preserve">كلب </w:t>
            </w:r>
            <w:r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74934A7A" w14:textId="77777777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519D21AE" w14:textId="15E3B38F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hint="cs"/>
                <w:sz w:val="36"/>
                <w:szCs w:val="40"/>
                <w:rtl/>
                <w:lang w:bidi="ar-SY"/>
              </w:rPr>
              <w:t>مُفتاح</w:t>
            </w:r>
            <w:r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1421F7B1" w14:textId="77777777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7627EEDB" w14:textId="5E8E7852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قميص </w:t>
            </w:r>
            <w:r w:rsidRPr="008E0697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</w:t>
            </w:r>
            <w:r>
              <w:rPr>
                <w:rFonts w:cs="Calibri" w:hint="cs"/>
                <w:sz w:val="36"/>
                <w:szCs w:val="40"/>
                <w:rtl/>
                <w:lang w:bidi="ar-SY"/>
              </w:rPr>
              <w:t>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7503322E" w14:textId="77777777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16A8FAD6" w14:textId="25D83F8A" w:rsidR="008E504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>خاتِم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3FA284C5" w14:textId="58CC5966" w:rsidR="008E5047" w:rsidRDefault="008E5047" w:rsidP="008E5047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328E841C" w14:textId="494D2277" w:rsidR="008E5047" w:rsidRPr="008E0697" w:rsidRDefault="008E5047" w:rsidP="008E5047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>خزانة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6BAB9B69" w14:textId="77777777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317609C6" w14:textId="5F7FD8BA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>قلَم  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1861C9DF" w14:textId="77777777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7A8A3AC9" w14:textId="0F43E09F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>سرير  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23FE3BDD" w14:textId="77777777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6B4B5716" w14:textId="1FCA35E6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>كُرسي 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4458E3F9" w14:textId="77777777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212EA066" w14:textId="47546B1C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>طاوِلَة  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14CC33D6" w14:textId="77777777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78ED56DB" w14:textId="2233996B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>شنطَة 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4429FFA7" w14:textId="77777777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</w:p>
          <w:p w14:paraId="1A417952" w14:textId="542F3AE1" w:rsidR="008E5047" w:rsidRPr="008E0697" w:rsidRDefault="008E5047" w:rsidP="00351E63">
            <w:pPr>
              <w:bidi/>
              <w:rPr>
                <w:rFonts w:cs="Calibri"/>
                <w:sz w:val="36"/>
                <w:szCs w:val="40"/>
                <w:rtl/>
                <w:lang w:bidi="ar-SY"/>
              </w:rPr>
            </w:pPr>
            <w:r>
              <w:rPr>
                <w:rFonts w:cs="Calibri" w:hint="cs"/>
                <w:sz w:val="36"/>
                <w:szCs w:val="40"/>
                <w:rtl/>
                <w:lang w:bidi="ar-SY"/>
              </w:rPr>
              <w:t>سيارة  ________ ________ ________ ________</w:t>
            </w:r>
            <w:r w:rsidR="00906825">
              <w:rPr>
                <w:rFonts w:cs="Calibri" w:hint="cs"/>
                <w:sz w:val="36"/>
                <w:szCs w:val="40"/>
                <w:rtl/>
                <w:lang w:bidi="ar-SY"/>
              </w:rPr>
              <w:t xml:space="preserve"> ________</w:t>
            </w:r>
          </w:p>
          <w:p w14:paraId="5CD7F57C" w14:textId="77777777" w:rsidR="008E5047" w:rsidRDefault="008E5047" w:rsidP="00351E63">
            <w:pPr>
              <w:bidi/>
              <w:rPr>
                <w:rFonts w:cs="Calibri"/>
                <w:rtl/>
                <w:lang w:bidi="ar-SY"/>
              </w:rPr>
            </w:pPr>
          </w:p>
          <w:p w14:paraId="63F186D0" w14:textId="77777777" w:rsidR="008E5047" w:rsidRPr="009B0012" w:rsidRDefault="008E5047" w:rsidP="00351E63">
            <w:pPr>
              <w:bidi/>
              <w:rPr>
                <w:rFonts w:cs="Calibri"/>
                <w:rtl/>
                <w:lang w:bidi="ar-SY"/>
              </w:rPr>
            </w:pPr>
          </w:p>
        </w:tc>
      </w:tr>
    </w:tbl>
    <w:p w14:paraId="2EB26868" w14:textId="77777777" w:rsidR="008E5047" w:rsidRPr="008E5047" w:rsidRDefault="008E5047" w:rsidP="008E5047">
      <w:pPr>
        <w:bidi/>
        <w:rPr>
          <w:lang w:bidi="ar-SY"/>
        </w:rPr>
      </w:pPr>
    </w:p>
    <w:sectPr w:rsidR="008E5047" w:rsidRPr="008E5047" w:rsidSect="00B16DCB">
      <w:headerReference w:type="default" r:id="rId20"/>
      <w:footerReference w:type="default" r:id="rId21"/>
      <w:pgSz w:w="11906" w:h="16838"/>
      <w:pgMar w:top="1337" w:right="1274" w:bottom="1440" w:left="1440" w:header="142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92897" w14:textId="77777777" w:rsidR="00644B07" w:rsidRDefault="00644B07" w:rsidP="001F7E15">
      <w:pPr>
        <w:spacing w:after="0" w:line="240" w:lineRule="auto"/>
      </w:pPr>
      <w:r>
        <w:separator/>
      </w:r>
    </w:p>
  </w:endnote>
  <w:endnote w:type="continuationSeparator" w:id="0">
    <w:p w14:paraId="36C4206E" w14:textId="77777777" w:rsidR="00644B07" w:rsidRDefault="00644B07" w:rsidP="001F7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Naskh Arabic">
    <w:altName w:val="Arial"/>
    <w:charset w:val="B2"/>
    <w:family w:val="auto"/>
    <w:pitch w:val="variable"/>
    <w:sig w:usb0="80002003" w:usb1="80002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5386" w14:textId="77777777" w:rsidR="001F7E15" w:rsidRPr="0028274D" w:rsidRDefault="001F7E15" w:rsidP="001F7E15">
    <w:pPr>
      <w:spacing w:after="0" w:line="240" w:lineRule="auto"/>
      <w:jc w:val="right"/>
      <w:rPr>
        <w:rFonts w:eastAsia="Times New Roman" w:cstheme="minorHAnsi"/>
        <w:sz w:val="20"/>
        <w:szCs w:val="20"/>
        <w:lang w:eastAsia="en-GB"/>
      </w:rPr>
    </w:pPr>
    <w:r w:rsidRPr="0028274D">
      <w:rPr>
        <w:rFonts w:cstheme="minorHAnsi"/>
      </w:rPr>
      <w:t xml:space="preserve">© </w:t>
    </w:r>
    <w:r w:rsidRPr="0028274D">
      <w:rPr>
        <w:rFonts w:eastAsia="Times New Roman" w:cstheme="minorHAnsi"/>
        <w:sz w:val="20"/>
        <w:szCs w:val="20"/>
        <w:lang w:eastAsia="en-GB"/>
      </w:rPr>
      <w:t>Arabic Language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B07AA" w14:textId="77777777" w:rsidR="00644B07" w:rsidRDefault="00644B07" w:rsidP="001F7E15">
      <w:pPr>
        <w:spacing w:after="0" w:line="240" w:lineRule="auto"/>
      </w:pPr>
      <w:r>
        <w:separator/>
      </w:r>
    </w:p>
  </w:footnote>
  <w:footnote w:type="continuationSeparator" w:id="0">
    <w:p w14:paraId="66B61971" w14:textId="77777777" w:rsidR="00644B07" w:rsidRDefault="00644B07" w:rsidP="001F7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66139" w14:textId="0549464F" w:rsidR="001F7E15" w:rsidRDefault="007970A9" w:rsidP="00A27554">
    <w:pPr>
      <w:pStyle w:val="Header"/>
      <w:ind w:left="-851"/>
      <w:jc w:val="center"/>
    </w:pPr>
    <w:r>
      <w:t xml:space="preserve"> </w:t>
    </w:r>
    <w:r w:rsidR="00EA0D00">
      <w:rPr>
        <w:lang w:bidi="ar-SY"/>
      </w:rPr>
      <w:t xml:space="preserve">Nouns - </w:t>
    </w:r>
    <w:r w:rsidR="00EA0D00">
      <w:rPr>
        <w:rFonts w:hint="cs"/>
        <w:rtl/>
        <w:lang w:val="en-US"/>
      </w:rPr>
      <w:t>أسماء</w:t>
    </w:r>
    <w:r w:rsidR="00F21131">
      <w:rPr>
        <w:rtl/>
      </w:rPr>
      <w:tab/>
    </w:r>
    <w:r w:rsidR="00F21131">
      <w:rPr>
        <w:rtl/>
      </w:rPr>
      <w:tab/>
    </w:r>
    <w:r w:rsidR="001F7E15" w:rsidRPr="00A03263">
      <w:rPr>
        <w:rFonts w:ascii="Times New Roman" w:eastAsia="Times New Roman" w:hAnsi="Times New Roman" w:cs="Times New Roman"/>
        <w:noProof/>
        <w:sz w:val="24"/>
        <w:lang w:eastAsia="en-GB"/>
      </w:rPr>
      <w:drawing>
        <wp:inline distT="0" distB="0" distL="0" distR="0" wp14:anchorId="7125D900" wp14:editId="5402BC53">
          <wp:extent cx="1454628" cy="590503"/>
          <wp:effectExtent l="0" t="0" r="0" b="635"/>
          <wp:docPr id="37" name="Picture 37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555" cy="6371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0DED"/>
    <w:multiLevelType w:val="multilevel"/>
    <w:tmpl w:val="C6868F8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9096DBB"/>
    <w:multiLevelType w:val="hybridMultilevel"/>
    <w:tmpl w:val="5C9A11C0"/>
    <w:lvl w:ilvl="0" w:tplc="54F81EAE">
      <w:start w:val="1"/>
      <w:numFmt w:val="decimal"/>
      <w:pStyle w:val="Bulletlist"/>
      <w:lvlText w:val="%1."/>
      <w:lvlJc w:val="left"/>
      <w:pPr>
        <w:ind w:left="720" w:hanging="360"/>
      </w:pPr>
      <w:rPr>
        <w:rFonts w:cs="Noto Naskh Arabic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72261"/>
    <w:multiLevelType w:val="hybridMultilevel"/>
    <w:tmpl w:val="2ECE2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358C5"/>
    <w:multiLevelType w:val="hybridMultilevel"/>
    <w:tmpl w:val="E3A4A22C"/>
    <w:lvl w:ilvl="0" w:tplc="6DEA3202">
      <w:start w:val="1"/>
      <w:numFmt w:val="decimal"/>
      <w:lvlText w:val="%1."/>
      <w:lvlJc w:val="left"/>
      <w:pPr>
        <w:ind w:left="1515" w:hanging="115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E6F9E"/>
    <w:multiLevelType w:val="hybridMultilevel"/>
    <w:tmpl w:val="513CF48A"/>
    <w:lvl w:ilvl="0" w:tplc="6672C23E">
      <w:start w:val="1"/>
      <w:numFmt w:val="decimal"/>
      <w:lvlText w:val="%1."/>
      <w:lvlJc w:val="left"/>
      <w:pPr>
        <w:ind w:left="720" w:hanging="360"/>
      </w:pPr>
      <w:rPr>
        <w:rFonts w:cs="Noto Naskh Arabic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788910">
    <w:abstractNumId w:val="1"/>
  </w:num>
  <w:num w:numId="2" w16cid:durableId="108552153">
    <w:abstractNumId w:val="0"/>
  </w:num>
  <w:num w:numId="3" w16cid:durableId="109248775">
    <w:abstractNumId w:val="4"/>
  </w:num>
  <w:num w:numId="4" w16cid:durableId="1424303077">
    <w:abstractNumId w:val="3"/>
  </w:num>
  <w:num w:numId="5" w16cid:durableId="507065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01"/>
    <w:rsid w:val="00004865"/>
    <w:rsid w:val="000352BA"/>
    <w:rsid w:val="00057FD6"/>
    <w:rsid w:val="000650AF"/>
    <w:rsid w:val="00087962"/>
    <w:rsid w:val="000A77E4"/>
    <w:rsid w:val="000F7AB0"/>
    <w:rsid w:val="001150E2"/>
    <w:rsid w:val="00191674"/>
    <w:rsid w:val="001F7E15"/>
    <w:rsid w:val="002336C1"/>
    <w:rsid w:val="002430C7"/>
    <w:rsid w:val="0028274D"/>
    <w:rsid w:val="002C0A4D"/>
    <w:rsid w:val="002D33D1"/>
    <w:rsid w:val="00387C46"/>
    <w:rsid w:val="003D1063"/>
    <w:rsid w:val="00404469"/>
    <w:rsid w:val="004D4D73"/>
    <w:rsid w:val="00505886"/>
    <w:rsid w:val="00507735"/>
    <w:rsid w:val="00561EDB"/>
    <w:rsid w:val="00573E5A"/>
    <w:rsid w:val="00584FB4"/>
    <w:rsid w:val="00587C9F"/>
    <w:rsid w:val="005A30F7"/>
    <w:rsid w:val="005C4FBA"/>
    <w:rsid w:val="006268D9"/>
    <w:rsid w:val="00635824"/>
    <w:rsid w:val="00637AF6"/>
    <w:rsid w:val="00644B07"/>
    <w:rsid w:val="00695FD2"/>
    <w:rsid w:val="006B2AA8"/>
    <w:rsid w:val="006D1F31"/>
    <w:rsid w:val="00750738"/>
    <w:rsid w:val="00757DF6"/>
    <w:rsid w:val="0076617D"/>
    <w:rsid w:val="007875C0"/>
    <w:rsid w:val="00793973"/>
    <w:rsid w:val="007970A9"/>
    <w:rsid w:val="007C1E79"/>
    <w:rsid w:val="007E3D6B"/>
    <w:rsid w:val="00860A6E"/>
    <w:rsid w:val="00882096"/>
    <w:rsid w:val="0089489D"/>
    <w:rsid w:val="00897EE7"/>
    <w:rsid w:val="008C7774"/>
    <w:rsid w:val="008E0697"/>
    <w:rsid w:val="008E076A"/>
    <w:rsid w:val="008E5047"/>
    <w:rsid w:val="00903355"/>
    <w:rsid w:val="00906825"/>
    <w:rsid w:val="00922428"/>
    <w:rsid w:val="00952C4E"/>
    <w:rsid w:val="00955C62"/>
    <w:rsid w:val="00963E6D"/>
    <w:rsid w:val="00983DDA"/>
    <w:rsid w:val="00995FF6"/>
    <w:rsid w:val="009B0012"/>
    <w:rsid w:val="009C3A8B"/>
    <w:rsid w:val="009F7725"/>
    <w:rsid w:val="00A27554"/>
    <w:rsid w:val="00A6297E"/>
    <w:rsid w:val="00AA322B"/>
    <w:rsid w:val="00AB02CC"/>
    <w:rsid w:val="00AC083F"/>
    <w:rsid w:val="00AC0AB8"/>
    <w:rsid w:val="00AC6E1D"/>
    <w:rsid w:val="00AD063E"/>
    <w:rsid w:val="00AD2ED4"/>
    <w:rsid w:val="00B003C7"/>
    <w:rsid w:val="00B16DCB"/>
    <w:rsid w:val="00B4634D"/>
    <w:rsid w:val="00BB7408"/>
    <w:rsid w:val="00BC3B5C"/>
    <w:rsid w:val="00BD1FC2"/>
    <w:rsid w:val="00BD44E3"/>
    <w:rsid w:val="00C42E79"/>
    <w:rsid w:val="00C67387"/>
    <w:rsid w:val="00C75C70"/>
    <w:rsid w:val="00CA28F4"/>
    <w:rsid w:val="00CC5FC0"/>
    <w:rsid w:val="00CE02CA"/>
    <w:rsid w:val="00CF1944"/>
    <w:rsid w:val="00D85BF4"/>
    <w:rsid w:val="00DB03ED"/>
    <w:rsid w:val="00DB4F87"/>
    <w:rsid w:val="00DC5A74"/>
    <w:rsid w:val="00DF49E0"/>
    <w:rsid w:val="00E02429"/>
    <w:rsid w:val="00EA0D00"/>
    <w:rsid w:val="00EA7601"/>
    <w:rsid w:val="00F15774"/>
    <w:rsid w:val="00F21131"/>
    <w:rsid w:val="00F218E9"/>
    <w:rsid w:val="00F40CB7"/>
    <w:rsid w:val="00F64C61"/>
    <w:rsid w:val="00F6723F"/>
    <w:rsid w:val="00FA7859"/>
    <w:rsid w:val="00FC270B"/>
    <w:rsid w:val="00FF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2E2DF"/>
  <w15:chartTrackingRefBased/>
  <w15:docId w15:val="{BFA61391-58F7-40A6-841E-97AC4301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ED4"/>
    <w:rPr>
      <w:rFonts w:cs="Noto Naskh Arabic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4D1"/>
    <w:pPr>
      <w:keepNext/>
      <w:keepLines/>
      <w:numPr>
        <w:numId w:val="2"/>
      </w:numPr>
      <w:bidi/>
      <w:spacing w:before="240" w:after="0"/>
      <w:ind w:left="545" w:hanging="567"/>
      <w:outlineLvl w:val="0"/>
    </w:pPr>
    <w:rPr>
      <w:rFonts w:asciiTheme="majorHAnsi" w:eastAsiaTheme="majorEastAsia" w:hAnsiTheme="majorHAnsi"/>
      <w:color w:val="015295"/>
      <w:sz w:val="32"/>
      <w:szCs w:val="32"/>
      <w:lang w:bidi="ar-S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4D1"/>
    <w:pPr>
      <w:keepNext/>
      <w:keepLines/>
      <w:numPr>
        <w:ilvl w:val="1"/>
        <w:numId w:val="2"/>
      </w:numPr>
      <w:bidi/>
      <w:spacing w:before="40" w:after="0"/>
      <w:ind w:left="545" w:hanging="567"/>
      <w:outlineLvl w:val="1"/>
    </w:pPr>
    <w:rPr>
      <w:rFonts w:asciiTheme="majorHAnsi" w:eastAsiaTheme="majorEastAsia" w:hAnsiTheme="majorHAnsi"/>
      <w:color w:val="0095DA"/>
      <w:sz w:val="26"/>
      <w:szCs w:val="26"/>
      <w:lang w:bidi="ar-SY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DF6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0095D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7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E15"/>
  </w:style>
  <w:style w:type="paragraph" w:styleId="Footer">
    <w:name w:val="footer"/>
    <w:basedOn w:val="Normal"/>
    <w:link w:val="FooterChar"/>
    <w:uiPriority w:val="99"/>
    <w:unhideWhenUsed/>
    <w:rsid w:val="001F7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E15"/>
  </w:style>
  <w:style w:type="character" w:customStyle="1" w:styleId="Heading1Char">
    <w:name w:val="Heading 1 Char"/>
    <w:basedOn w:val="DefaultParagraphFont"/>
    <w:link w:val="Heading1"/>
    <w:uiPriority w:val="9"/>
    <w:rsid w:val="00FF64D1"/>
    <w:rPr>
      <w:rFonts w:asciiTheme="majorHAnsi" w:eastAsiaTheme="majorEastAsia" w:hAnsiTheme="majorHAnsi" w:cs="Noto Naskh Arabic"/>
      <w:color w:val="015295"/>
      <w:sz w:val="32"/>
      <w:szCs w:val="32"/>
      <w:lang w:bidi="ar-SY"/>
    </w:rPr>
  </w:style>
  <w:style w:type="character" w:customStyle="1" w:styleId="Heading2Char">
    <w:name w:val="Heading 2 Char"/>
    <w:basedOn w:val="DefaultParagraphFont"/>
    <w:link w:val="Heading2"/>
    <w:uiPriority w:val="9"/>
    <w:rsid w:val="00FF64D1"/>
    <w:rPr>
      <w:rFonts w:asciiTheme="majorHAnsi" w:eastAsiaTheme="majorEastAsia" w:hAnsiTheme="majorHAnsi" w:cs="Noto Naskh Arabic"/>
      <w:color w:val="0095DA"/>
      <w:sz w:val="26"/>
      <w:szCs w:val="26"/>
      <w:lang w:bidi="ar-SY"/>
    </w:rPr>
  </w:style>
  <w:style w:type="character" w:customStyle="1" w:styleId="Heading3Char">
    <w:name w:val="Heading 3 Char"/>
    <w:basedOn w:val="DefaultParagraphFont"/>
    <w:link w:val="Heading3"/>
    <w:uiPriority w:val="9"/>
    <w:rsid w:val="00757DF6"/>
    <w:rPr>
      <w:rFonts w:asciiTheme="majorHAnsi" w:eastAsiaTheme="majorEastAsia" w:hAnsiTheme="majorHAnsi" w:cs="Noto Naskh Arabic"/>
      <w:color w:val="0095DA"/>
      <w:sz w:val="24"/>
      <w:szCs w:val="24"/>
    </w:rPr>
  </w:style>
  <w:style w:type="paragraph" w:styleId="NoSpacing">
    <w:name w:val="No Spacing"/>
    <w:uiPriority w:val="1"/>
    <w:qFormat/>
    <w:rsid w:val="00757DF6"/>
    <w:pPr>
      <w:spacing w:after="0" w:line="240" w:lineRule="auto"/>
    </w:pPr>
    <w:rPr>
      <w:rFonts w:cs="Noto Naskh Arabic"/>
    </w:rPr>
  </w:style>
  <w:style w:type="paragraph" w:styleId="ListParagraph">
    <w:name w:val="List Paragraph"/>
    <w:basedOn w:val="Normal"/>
    <w:link w:val="ListParagraphChar"/>
    <w:uiPriority w:val="34"/>
    <w:rsid w:val="00757DF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B4634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634D"/>
    <w:rPr>
      <w:rFonts w:eastAsiaTheme="minorEastAsia" w:cs="Noto Naskh Arabic"/>
      <w:color w:val="5A5A5A" w:themeColor="text1" w:themeTint="A5"/>
      <w:spacing w:val="15"/>
    </w:rPr>
  </w:style>
  <w:style w:type="paragraph" w:customStyle="1" w:styleId="Instructions">
    <w:name w:val="Instructions"/>
    <w:basedOn w:val="Normal"/>
    <w:link w:val="InstructionsChar"/>
    <w:qFormat/>
    <w:rsid w:val="00FF64D1"/>
    <w:rPr>
      <w:color w:val="8A8A8A"/>
      <w:lang w:bidi="ar-SY"/>
    </w:rPr>
  </w:style>
  <w:style w:type="character" w:customStyle="1" w:styleId="InstructionsChar">
    <w:name w:val="Instructions Char"/>
    <w:basedOn w:val="DefaultParagraphFont"/>
    <w:link w:val="Instructions"/>
    <w:rsid w:val="00FF64D1"/>
    <w:rPr>
      <w:rFonts w:cs="Noto Naskh Arabic"/>
      <w:color w:val="8A8A8A"/>
      <w:szCs w:val="24"/>
      <w:lang w:bidi="ar-SY"/>
    </w:rPr>
  </w:style>
  <w:style w:type="paragraph" w:customStyle="1" w:styleId="Bulletlist">
    <w:name w:val="Bullet list"/>
    <w:basedOn w:val="ListParagraph"/>
    <w:link w:val="BulletlistChar"/>
    <w:qFormat/>
    <w:rsid w:val="00AD2ED4"/>
    <w:pPr>
      <w:numPr>
        <w:numId w:val="1"/>
      </w:numPr>
      <w:bidi/>
    </w:pPr>
    <w:rPr>
      <w:lang w:bidi="ar-SY"/>
    </w:rPr>
  </w:style>
  <w:style w:type="table" w:styleId="TableGrid">
    <w:name w:val="Table Grid"/>
    <w:basedOn w:val="TableNormal"/>
    <w:uiPriority w:val="39"/>
    <w:rsid w:val="00B00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AD2ED4"/>
    <w:rPr>
      <w:rFonts w:cs="Noto Naskh Arabic"/>
      <w:szCs w:val="24"/>
    </w:rPr>
  </w:style>
  <w:style w:type="character" w:customStyle="1" w:styleId="BulletlistChar">
    <w:name w:val="Bullet list Char"/>
    <w:basedOn w:val="ListParagraphChar"/>
    <w:link w:val="Bulletlist"/>
    <w:rsid w:val="00AD2ED4"/>
    <w:rPr>
      <w:rFonts w:cs="Noto Naskh Arabic"/>
      <w:szCs w:val="24"/>
      <w:lang w:bidi="ar-SY"/>
    </w:rPr>
  </w:style>
  <w:style w:type="table" w:customStyle="1" w:styleId="Arabictable">
    <w:name w:val="Arabic table"/>
    <w:basedOn w:val="TableNormal"/>
    <w:uiPriority w:val="99"/>
    <w:rsid w:val="00FC270B"/>
    <w:pPr>
      <w:spacing w:after="0" w:line="240" w:lineRule="auto"/>
      <w:jc w:val="center"/>
    </w:pPr>
    <w:rPr>
      <w:rFonts w:cs="Noto Naskh Arabic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Theme="minorHAnsi" w:hAnsiTheme="minorHAnsi" w:cs="Noto Naskh Arabic"/>
        <w:color w:val="FFFFFF" w:themeColor="background1"/>
        <w:sz w:val="22"/>
        <w:szCs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015295"/>
      </w:tcPr>
    </w:tblStylePr>
  </w:style>
  <w:style w:type="paragraph" w:customStyle="1" w:styleId="TitleALS">
    <w:name w:val="Title ALS"/>
    <w:basedOn w:val="Heading1"/>
    <w:link w:val="TitleALSChar"/>
    <w:qFormat/>
    <w:rsid w:val="009F7725"/>
    <w:pPr>
      <w:numPr>
        <w:numId w:val="0"/>
      </w:numPr>
      <w:ind w:left="545" w:hanging="545"/>
    </w:pPr>
    <w:rPr>
      <w:b/>
      <w:bCs/>
      <w:color w:val="000000" w:themeColor="text1"/>
    </w:rPr>
  </w:style>
  <w:style w:type="character" w:customStyle="1" w:styleId="TitleALSChar">
    <w:name w:val="Title ALS Char"/>
    <w:basedOn w:val="Heading1Char"/>
    <w:link w:val="TitleALS"/>
    <w:rsid w:val="009F7725"/>
    <w:rPr>
      <w:rFonts w:asciiTheme="majorHAnsi" w:eastAsiaTheme="majorEastAsia" w:hAnsiTheme="majorHAnsi" w:cs="Noto Naskh Arabic"/>
      <w:b/>
      <w:bCs/>
      <w:color w:val="000000" w:themeColor="text1"/>
      <w:sz w:val="32"/>
      <w:szCs w:val="32"/>
      <w:lang w:bidi="ar-S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1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lal\OneDrive\Documents\Custom%20Office%20Templates\ALS%20-%20Less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9FEDB-2670-45D0-BA73-795542818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ALS - Lesson template</Template>
  <TotalTime>12</TotalTime>
  <Pages>4</Pages>
  <Words>219</Words>
  <Characters>1147</Characters>
  <Application>Microsoft Office Word</Application>
  <DocSecurity>0</DocSecurity>
  <Lines>52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Sawalmeh</dc:creator>
  <cp:keywords/>
  <dc:description/>
  <cp:lastModifiedBy>Jalal Sawalmeh</cp:lastModifiedBy>
  <cp:revision>5</cp:revision>
  <cp:lastPrinted>2025-03-17T11:48:00Z</cp:lastPrinted>
  <dcterms:created xsi:type="dcterms:W3CDTF">2025-11-14T09:15:00Z</dcterms:created>
  <dcterms:modified xsi:type="dcterms:W3CDTF">2025-12-03T11:18:00Z</dcterms:modified>
</cp:coreProperties>
</file>