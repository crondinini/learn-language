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0249" w14:textId="4035EDDF" w:rsidR="00B8468A" w:rsidRDefault="006518A6" w:rsidP="00B8468A">
      <w:pPr>
        <w:rPr>
          <w:b/>
          <w:sz w:val="32"/>
          <w:szCs w:val="32"/>
          <w:rtl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97679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336B7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F22F2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B8468A">
        <w:rPr>
          <w:b/>
          <w:sz w:val="32"/>
          <w:szCs w:val="32"/>
        </w:rPr>
        <w:t>Match the Adjectives: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0"/>
        <w:gridCol w:w="2850"/>
      </w:tblGrid>
      <w:tr w:rsidR="006646AF" w:rsidRPr="00A300C0" w14:paraId="738FF7A3" w14:textId="77777777" w:rsidTr="00830E2C">
        <w:trPr>
          <w:trHeight w:val="472"/>
          <w:jc w:val="center"/>
        </w:trPr>
        <w:tc>
          <w:tcPr>
            <w:tcW w:w="2850" w:type="dxa"/>
          </w:tcPr>
          <w:p w14:paraId="1306FFD4" w14:textId="7B3B07A0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رخ</w:t>
            </w:r>
            <w:r w:rsidRPr="001552B7">
              <w:rPr>
                <w:rFonts w:hint="cs"/>
                <w:b/>
                <w:color w:val="FF0000"/>
                <w:sz w:val="28"/>
                <w:szCs w:val="28"/>
                <w:rtl/>
              </w:rPr>
              <w:t>ي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ص</w:t>
            </w:r>
            <w:r w:rsidR="006224D9">
              <w:rPr>
                <w:b/>
                <w:sz w:val="28"/>
                <w:szCs w:val="28"/>
              </w:rPr>
              <w:t xml:space="preserve"> </w:t>
            </w:r>
            <w:r w:rsidR="006224D9" w:rsidRPr="006224D9">
              <w:rPr>
                <w:bCs/>
                <w:sz w:val="14"/>
                <w:szCs w:val="16"/>
              </w:rPr>
              <w:t>cheap</w:t>
            </w:r>
          </w:p>
        </w:tc>
        <w:tc>
          <w:tcPr>
            <w:tcW w:w="2850" w:type="dxa"/>
          </w:tcPr>
          <w:p w14:paraId="0E91344C" w14:textId="27BA6B94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جم</w:t>
            </w:r>
            <w:r w:rsidRPr="00150D82">
              <w:rPr>
                <w:rFonts w:hint="cs"/>
                <w:b/>
                <w:color w:val="FF0000"/>
                <w:sz w:val="28"/>
                <w:szCs w:val="28"/>
                <w:rtl/>
              </w:rPr>
              <w:t>ي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ل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beau</w:t>
            </w:r>
          </w:p>
        </w:tc>
      </w:tr>
      <w:tr w:rsidR="006646AF" w:rsidRPr="00A300C0" w14:paraId="7791E9C6" w14:textId="77777777" w:rsidTr="00830E2C">
        <w:trPr>
          <w:trHeight w:val="485"/>
          <w:jc w:val="center"/>
        </w:trPr>
        <w:tc>
          <w:tcPr>
            <w:tcW w:w="2850" w:type="dxa"/>
          </w:tcPr>
          <w:p w14:paraId="751C129C" w14:textId="7A243823" w:rsidR="006646AF" w:rsidRPr="00617F50" w:rsidRDefault="00830E2C" w:rsidP="006646AF">
            <w:pPr>
              <w:jc w:val="center"/>
              <w:rPr>
                <w:b/>
                <w:sz w:val="28"/>
                <w:szCs w:val="28"/>
              </w:rPr>
            </w:pPr>
            <w:r w:rsidRPr="00617F50">
              <w:rPr>
                <w:rFonts w:hint="cs"/>
                <w:b/>
                <w:sz w:val="28"/>
                <w:szCs w:val="28"/>
                <w:rtl/>
              </w:rPr>
              <w:t>صغ</w:t>
            </w:r>
            <w:r w:rsidRPr="00617F50">
              <w:rPr>
                <w:rFonts w:hint="cs"/>
                <w:b/>
                <w:color w:val="FF0000"/>
                <w:sz w:val="28"/>
                <w:szCs w:val="28"/>
                <w:rtl/>
              </w:rPr>
              <w:t>ي</w:t>
            </w:r>
            <w:r w:rsidRPr="00617F50">
              <w:rPr>
                <w:rFonts w:hint="cs"/>
                <w:b/>
                <w:sz w:val="28"/>
                <w:szCs w:val="28"/>
                <w:rtl/>
              </w:rPr>
              <w:t>ر</w:t>
            </w:r>
            <w:r w:rsidR="00E34F68" w:rsidRPr="00617F50">
              <w:rPr>
                <w:b/>
                <w:sz w:val="28"/>
                <w:szCs w:val="28"/>
              </w:rPr>
              <w:t xml:space="preserve"> </w:t>
            </w:r>
            <w:r w:rsidR="00763B16" w:rsidRPr="00617F50">
              <w:rPr>
                <w:bCs/>
                <w:sz w:val="14"/>
                <w:szCs w:val="16"/>
              </w:rPr>
              <w:t>small</w:t>
            </w:r>
            <w:r w:rsidR="00763B16" w:rsidRPr="00617F50">
              <w:rPr>
                <w:b/>
                <w:sz w:val="28"/>
                <w:szCs w:val="28"/>
              </w:rPr>
              <w:t xml:space="preserve"> - </w:t>
            </w:r>
            <w:r w:rsidR="00763B16" w:rsidRPr="00617F50">
              <w:rPr>
                <w:bCs/>
                <w:sz w:val="14"/>
                <w:szCs w:val="16"/>
              </w:rPr>
              <w:t>young</w:t>
            </w:r>
          </w:p>
        </w:tc>
        <w:tc>
          <w:tcPr>
            <w:tcW w:w="2850" w:type="dxa"/>
          </w:tcPr>
          <w:p w14:paraId="5102E82D" w14:textId="31711BB5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ثقيل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heavy</w:t>
            </w:r>
          </w:p>
        </w:tc>
      </w:tr>
      <w:tr w:rsidR="006646AF" w:rsidRPr="00A300C0" w14:paraId="50E9F63B" w14:textId="77777777" w:rsidTr="00830E2C">
        <w:trPr>
          <w:trHeight w:val="472"/>
          <w:jc w:val="center"/>
        </w:trPr>
        <w:tc>
          <w:tcPr>
            <w:tcW w:w="2850" w:type="dxa"/>
          </w:tcPr>
          <w:p w14:paraId="33C2528F" w14:textId="4970A43E" w:rsidR="006646AF" w:rsidRPr="00617F50" w:rsidRDefault="00E717C4" w:rsidP="002E3305">
            <w:pPr>
              <w:jc w:val="center"/>
              <w:rPr>
                <w:rtl/>
                <w:lang w:bidi="ar-SY"/>
              </w:rPr>
            </w:pPr>
            <w:r w:rsidRPr="00617F50">
              <w:rPr>
                <w:rFonts w:hint="cs"/>
                <w:rtl/>
                <w:lang w:bidi="ar-SY"/>
              </w:rPr>
              <w:t>قبيح</w:t>
            </w:r>
            <w:r w:rsidR="00617F50" w:rsidRPr="00617F50">
              <w:rPr>
                <w:lang w:bidi="ar-SY"/>
              </w:rPr>
              <w:t xml:space="preserve"> </w:t>
            </w:r>
            <w:r w:rsidR="00617F50" w:rsidRPr="00617F50">
              <w:rPr>
                <w:sz w:val="14"/>
                <w:szCs w:val="16"/>
                <w:lang w:bidi="ar-SY"/>
              </w:rPr>
              <w:t>ugly</w:t>
            </w:r>
          </w:p>
        </w:tc>
        <w:tc>
          <w:tcPr>
            <w:tcW w:w="2850" w:type="dxa"/>
          </w:tcPr>
          <w:p w14:paraId="40E5F4B7" w14:textId="461A200A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أبي</w:t>
            </w:r>
            <w:r w:rsidR="005F1225">
              <w:rPr>
                <w:rFonts w:hint="cs"/>
                <w:b/>
                <w:sz w:val="28"/>
                <w:szCs w:val="28"/>
                <w:rtl/>
              </w:rPr>
              <w:t>َ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ض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white</w:t>
            </w:r>
          </w:p>
        </w:tc>
      </w:tr>
      <w:tr w:rsidR="006646AF" w:rsidRPr="00A300C0" w14:paraId="2FCAAF71" w14:textId="77777777" w:rsidTr="00830E2C">
        <w:trPr>
          <w:trHeight w:val="472"/>
          <w:jc w:val="center"/>
        </w:trPr>
        <w:tc>
          <w:tcPr>
            <w:tcW w:w="2850" w:type="dxa"/>
          </w:tcPr>
          <w:p w14:paraId="3A9828E6" w14:textId="387E2224" w:rsidR="006646AF" w:rsidRPr="00617F5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617F50">
              <w:rPr>
                <w:rFonts w:hint="cs"/>
                <w:b/>
                <w:sz w:val="28"/>
                <w:szCs w:val="28"/>
                <w:rtl/>
              </w:rPr>
              <w:t>خف</w:t>
            </w:r>
            <w:r w:rsidRPr="00617F50">
              <w:rPr>
                <w:rFonts w:hint="cs"/>
                <w:b/>
                <w:color w:val="FF0000"/>
                <w:sz w:val="28"/>
                <w:szCs w:val="28"/>
                <w:rtl/>
              </w:rPr>
              <w:t>ي</w:t>
            </w:r>
            <w:r w:rsidRPr="00617F50">
              <w:rPr>
                <w:rFonts w:hint="cs"/>
                <w:b/>
                <w:sz w:val="28"/>
                <w:szCs w:val="28"/>
                <w:rtl/>
              </w:rPr>
              <w:t>ف</w:t>
            </w:r>
            <w:r w:rsidR="006F6A21">
              <w:rPr>
                <w:rFonts w:hint="cs"/>
                <w:b/>
                <w:sz w:val="28"/>
                <w:szCs w:val="28"/>
                <w:rtl/>
              </w:rPr>
              <w:t xml:space="preserve"> </w:t>
            </w:r>
            <w:r w:rsidR="00BC1F9D" w:rsidRPr="00617F50">
              <w:rPr>
                <w:b/>
                <w:sz w:val="28"/>
                <w:szCs w:val="28"/>
              </w:rPr>
              <w:t xml:space="preserve"> </w:t>
            </w:r>
            <w:r w:rsidR="00BC1F9D" w:rsidRPr="00617F50">
              <w:rPr>
                <w:bCs/>
                <w:sz w:val="14"/>
                <w:szCs w:val="16"/>
              </w:rPr>
              <w:t>light</w:t>
            </w:r>
          </w:p>
        </w:tc>
        <w:tc>
          <w:tcPr>
            <w:tcW w:w="2850" w:type="dxa"/>
          </w:tcPr>
          <w:p w14:paraId="7A65D5DE" w14:textId="37C8296A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م</w:t>
            </w:r>
            <w:r w:rsidR="00A10872">
              <w:rPr>
                <w:rFonts w:hint="cs"/>
                <w:b/>
                <w:sz w:val="28"/>
                <w:szCs w:val="28"/>
                <w:rtl/>
              </w:rPr>
              <w:t>َ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كس</w:t>
            </w:r>
            <w:r w:rsidRPr="00150D82">
              <w:rPr>
                <w:rFonts w:hint="cs"/>
                <w:b/>
                <w:color w:val="FF0000"/>
                <w:sz w:val="28"/>
                <w:szCs w:val="28"/>
                <w:rtl/>
              </w:rPr>
              <w:t>و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ر</w:t>
            </w:r>
            <w:r w:rsidR="00243D71">
              <w:rPr>
                <w:b/>
                <w:sz w:val="28"/>
                <w:szCs w:val="28"/>
              </w:rPr>
              <w:t xml:space="preserve">  </w:t>
            </w:r>
            <w:r w:rsidR="00AB140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broken</w:t>
            </w:r>
            <w:r w:rsidR="00BD2153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6646AF" w:rsidRPr="00A300C0" w14:paraId="15D14CB5" w14:textId="77777777" w:rsidTr="00830E2C">
        <w:trPr>
          <w:trHeight w:val="472"/>
          <w:jc w:val="center"/>
        </w:trPr>
        <w:tc>
          <w:tcPr>
            <w:tcW w:w="2850" w:type="dxa"/>
          </w:tcPr>
          <w:p w14:paraId="0DB95D64" w14:textId="2A0DF08F" w:rsidR="006646AF" w:rsidRPr="00617F50" w:rsidRDefault="00B4199D" w:rsidP="006646AF">
            <w:pPr>
              <w:jc w:val="center"/>
              <w:rPr>
                <w:b/>
                <w:sz w:val="28"/>
                <w:szCs w:val="28"/>
              </w:rPr>
            </w:pPr>
            <w:r w:rsidRPr="00617F50">
              <w:rPr>
                <w:rFonts w:hint="cs"/>
                <w:b/>
                <w:sz w:val="28"/>
                <w:szCs w:val="28"/>
                <w:rtl/>
              </w:rPr>
              <w:t>أسود</w:t>
            </w:r>
            <w:r w:rsidR="00BC1F9D" w:rsidRPr="00617F50">
              <w:rPr>
                <w:b/>
                <w:sz w:val="28"/>
                <w:szCs w:val="28"/>
              </w:rPr>
              <w:t xml:space="preserve"> </w:t>
            </w:r>
            <w:r w:rsidR="008D4716">
              <w:rPr>
                <w:bCs/>
                <w:sz w:val="14"/>
                <w:szCs w:val="16"/>
              </w:rPr>
              <w:t>bla</w:t>
            </w:r>
            <w:r w:rsidR="00676F43">
              <w:rPr>
                <w:bCs/>
                <w:sz w:val="14"/>
                <w:szCs w:val="16"/>
              </w:rPr>
              <w:t>c</w:t>
            </w:r>
            <w:r w:rsidR="008D4716">
              <w:rPr>
                <w:bCs/>
                <w:sz w:val="14"/>
                <w:szCs w:val="16"/>
              </w:rPr>
              <w:t>k</w:t>
            </w:r>
          </w:p>
        </w:tc>
        <w:tc>
          <w:tcPr>
            <w:tcW w:w="2850" w:type="dxa"/>
          </w:tcPr>
          <w:p w14:paraId="1B4088EA" w14:textId="2CB6A487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جد</w:t>
            </w:r>
            <w:r w:rsidRPr="00150D82">
              <w:rPr>
                <w:rFonts w:hint="cs"/>
                <w:b/>
                <w:color w:val="FF0000"/>
                <w:sz w:val="28"/>
                <w:szCs w:val="28"/>
                <w:rtl/>
              </w:rPr>
              <w:t>ي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د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new</w:t>
            </w:r>
          </w:p>
        </w:tc>
      </w:tr>
      <w:tr w:rsidR="00B4199D" w:rsidRPr="00A300C0" w14:paraId="1E33213D" w14:textId="77777777" w:rsidTr="00830E2C">
        <w:trPr>
          <w:trHeight w:val="472"/>
          <w:jc w:val="center"/>
        </w:trPr>
        <w:tc>
          <w:tcPr>
            <w:tcW w:w="2850" w:type="dxa"/>
          </w:tcPr>
          <w:p w14:paraId="0408A776" w14:textId="47EC7CAB" w:rsidR="00B4199D" w:rsidRPr="00617F50" w:rsidRDefault="00830E2C" w:rsidP="006646AF">
            <w:pPr>
              <w:jc w:val="center"/>
              <w:rPr>
                <w:b/>
                <w:sz w:val="28"/>
                <w:szCs w:val="28"/>
                <w:rtl/>
              </w:rPr>
            </w:pPr>
            <w:r w:rsidRPr="00617F50">
              <w:rPr>
                <w:rFonts w:hint="cs"/>
                <w:b/>
                <w:sz w:val="28"/>
                <w:szCs w:val="28"/>
                <w:rtl/>
              </w:rPr>
              <w:t>سليم</w:t>
            </w:r>
            <w:r w:rsidR="00E34F68" w:rsidRPr="00617F50">
              <w:rPr>
                <w:b/>
                <w:sz w:val="28"/>
                <w:szCs w:val="28"/>
              </w:rPr>
              <w:t xml:space="preserve"> </w:t>
            </w:r>
            <w:r w:rsidR="00E34F68" w:rsidRPr="00617F50">
              <w:rPr>
                <w:bCs/>
                <w:sz w:val="14"/>
                <w:szCs w:val="16"/>
              </w:rPr>
              <w:t>intact</w:t>
            </w:r>
          </w:p>
        </w:tc>
        <w:tc>
          <w:tcPr>
            <w:tcW w:w="2850" w:type="dxa"/>
          </w:tcPr>
          <w:p w14:paraId="5B0D0985" w14:textId="2FFFD827" w:rsidR="00B4199D" w:rsidRPr="00A300C0" w:rsidRDefault="00B4199D" w:rsidP="006646AF">
            <w:pPr>
              <w:jc w:val="center"/>
              <w:rPr>
                <w:b/>
                <w:sz w:val="28"/>
                <w:szCs w:val="28"/>
                <w:rtl/>
              </w:rPr>
            </w:pPr>
            <w:r>
              <w:rPr>
                <w:rFonts w:hint="cs"/>
                <w:b/>
                <w:sz w:val="28"/>
                <w:szCs w:val="28"/>
                <w:rtl/>
              </w:rPr>
              <w:t>طو</w:t>
            </w:r>
            <w:r w:rsidRPr="00150D82">
              <w:rPr>
                <w:rFonts w:hint="cs"/>
                <w:b/>
                <w:color w:val="FF0000"/>
                <w:sz w:val="28"/>
                <w:szCs w:val="28"/>
                <w:rtl/>
              </w:rPr>
              <w:t>ي</w:t>
            </w:r>
            <w:r>
              <w:rPr>
                <w:rFonts w:hint="cs"/>
                <w:b/>
                <w:sz w:val="28"/>
                <w:szCs w:val="28"/>
                <w:rtl/>
              </w:rPr>
              <w:t>ل</w:t>
            </w:r>
            <w:r w:rsidR="00761F75">
              <w:rPr>
                <w:b/>
                <w:sz w:val="28"/>
                <w:szCs w:val="28"/>
              </w:rPr>
              <w:t>-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tal</w:t>
            </w:r>
            <w:r w:rsidR="00522D9C">
              <w:rPr>
                <w:bCs/>
                <w:sz w:val="14"/>
                <w:szCs w:val="16"/>
              </w:rPr>
              <w:t>l</w:t>
            </w:r>
            <w:r w:rsidR="001552B7" w:rsidRPr="00E34F68">
              <w:rPr>
                <w:bCs/>
                <w:sz w:val="28"/>
                <w:szCs w:val="28"/>
              </w:rPr>
              <w:t>-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long</w:t>
            </w:r>
          </w:p>
        </w:tc>
      </w:tr>
      <w:tr w:rsidR="006646AF" w:rsidRPr="00A300C0" w14:paraId="3266B136" w14:textId="77777777" w:rsidTr="00830E2C">
        <w:trPr>
          <w:trHeight w:val="485"/>
          <w:jc w:val="center"/>
        </w:trPr>
        <w:tc>
          <w:tcPr>
            <w:tcW w:w="2850" w:type="dxa"/>
          </w:tcPr>
          <w:p w14:paraId="19786B1C" w14:textId="152C8F5A" w:rsidR="006646AF" w:rsidRPr="00617F50" w:rsidRDefault="00830E2C" w:rsidP="006646AF">
            <w:pPr>
              <w:jc w:val="center"/>
              <w:rPr>
                <w:b/>
                <w:sz w:val="28"/>
                <w:szCs w:val="28"/>
              </w:rPr>
            </w:pPr>
            <w:r w:rsidRPr="00934AF0">
              <w:rPr>
                <w:rFonts w:hint="cs"/>
                <w:b/>
                <w:color w:val="FF0000"/>
                <w:sz w:val="28"/>
                <w:szCs w:val="28"/>
                <w:rtl/>
              </w:rPr>
              <w:t>ق</w:t>
            </w:r>
            <w:r w:rsidRPr="00617F50">
              <w:rPr>
                <w:rFonts w:hint="cs"/>
                <w:b/>
                <w:sz w:val="28"/>
                <w:szCs w:val="28"/>
                <w:rtl/>
              </w:rPr>
              <w:t>ديم</w:t>
            </w:r>
            <w:r w:rsidR="00E34F68" w:rsidRPr="00617F50">
              <w:rPr>
                <w:b/>
                <w:sz w:val="28"/>
                <w:szCs w:val="28"/>
              </w:rPr>
              <w:t xml:space="preserve"> </w:t>
            </w:r>
            <w:r w:rsidR="00E34F68" w:rsidRPr="00617F50">
              <w:rPr>
                <w:bCs/>
                <w:sz w:val="14"/>
                <w:szCs w:val="16"/>
              </w:rPr>
              <w:t>old</w:t>
            </w:r>
          </w:p>
        </w:tc>
        <w:tc>
          <w:tcPr>
            <w:tcW w:w="2850" w:type="dxa"/>
          </w:tcPr>
          <w:p w14:paraId="3BB1E338" w14:textId="507C14DE" w:rsidR="006646AF" w:rsidRPr="00A300C0" w:rsidRDefault="006646AF" w:rsidP="006646AF">
            <w:pPr>
              <w:jc w:val="center"/>
              <w:rPr>
                <w:b/>
                <w:sz w:val="28"/>
                <w:szCs w:val="28"/>
              </w:rPr>
            </w:pPr>
            <w:r w:rsidRPr="00A300C0">
              <w:rPr>
                <w:rFonts w:hint="cs"/>
                <w:b/>
                <w:sz w:val="28"/>
                <w:szCs w:val="28"/>
                <w:rtl/>
              </w:rPr>
              <w:t>غ</w:t>
            </w:r>
            <w:r w:rsidRPr="00150D82">
              <w:rPr>
                <w:rFonts w:hint="cs"/>
                <w:b/>
                <w:color w:val="FF0000"/>
                <w:sz w:val="28"/>
                <w:szCs w:val="28"/>
                <w:rtl/>
              </w:rPr>
              <w:t>ا</w:t>
            </w:r>
            <w:r w:rsidRPr="00A300C0">
              <w:rPr>
                <w:rFonts w:hint="cs"/>
                <w:b/>
                <w:sz w:val="28"/>
                <w:szCs w:val="28"/>
                <w:rtl/>
              </w:rPr>
              <w:t>لي</w:t>
            </w:r>
            <w:r w:rsidR="001552B7">
              <w:rPr>
                <w:b/>
                <w:sz w:val="28"/>
                <w:szCs w:val="28"/>
              </w:rPr>
              <w:t xml:space="preserve"> </w:t>
            </w:r>
            <w:r w:rsidR="001552B7" w:rsidRPr="00763B16">
              <w:rPr>
                <w:bCs/>
                <w:sz w:val="14"/>
                <w:szCs w:val="16"/>
              </w:rPr>
              <w:t>ex</w:t>
            </w:r>
            <w:r w:rsidR="009E5853">
              <w:rPr>
                <w:bCs/>
                <w:sz w:val="14"/>
                <w:szCs w:val="16"/>
              </w:rPr>
              <w:t>pensive</w:t>
            </w:r>
          </w:p>
        </w:tc>
      </w:tr>
      <w:tr w:rsidR="00646792" w:rsidRPr="00A300C0" w14:paraId="31962751" w14:textId="77777777" w:rsidTr="00830E2C">
        <w:trPr>
          <w:trHeight w:val="485"/>
          <w:jc w:val="center"/>
        </w:trPr>
        <w:tc>
          <w:tcPr>
            <w:tcW w:w="2850" w:type="dxa"/>
          </w:tcPr>
          <w:p w14:paraId="52BFE1EE" w14:textId="0CB8ECC8" w:rsidR="00646792" w:rsidRPr="00617F50" w:rsidRDefault="00E34F68" w:rsidP="006646AF">
            <w:pPr>
              <w:jc w:val="center"/>
              <w:rPr>
                <w:b/>
                <w:sz w:val="28"/>
                <w:szCs w:val="28"/>
                <w:rtl/>
              </w:rPr>
            </w:pPr>
            <w:r w:rsidRPr="00617F50">
              <w:rPr>
                <w:b/>
                <w:sz w:val="28"/>
                <w:szCs w:val="28"/>
              </w:rPr>
              <w:t xml:space="preserve">  </w:t>
            </w:r>
            <w:r w:rsidR="00830E2C" w:rsidRPr="00617F50">
              <w:rPr>
                <w:rFonts w:hint="cs"/>
                <w:b/>
                <w:sz w:val="28"/>
                <w:szCs w:val="28"/>
                <w:rtl/>
              </w:rPr>
              <w:t>قصير</w:t>
            </w:r>
            <w:r w:rsidRPr="00617F50">
              <w:rPr>
                <w:b/>
                <w:sz w:val="28"/>
                <w:szCs w:val="28"/>
              </w:rPr>
              <w:t xml:space="preserve"> </w:t>
            </w:r>
            <w:r w:rsidRPr="00617F50">
              <w:rPr>
                <w:bCs/>
                <w:sz w:val="14"/>
                <w:szCs w:val="16"/>
              </w:rPr>
              <w:t>short</w:t>
            </w:r>
          </w:p>
        </w:tc>
        <w:tc>
          <w:tcPr>
            <w:tcW w:w="2850" w:type="dxa"/>
          </w:tcPr>
          <w:p w14:paraId="264B4B58" w14:textId="2A1E994B" w:rsidR="00646792" w:rsidRPr="00646792" w:rsidRDefault="00646792" w:rsidP="006646AF">
            <w:pPr>
              <w:jc w:val="center"/>
              <w:rPr>
                <w:b/>
                <w:sz w:val="28"/>
                <w:szCs w:val="28"/>
                <w:rtl/>
                <w:lang w:val="en-US"/>
              </w:rPr>
            </w:pPr>
            <w:r>
              <w:rPr>
                <w:rFonts w:hint="cs"/>
                <w:b/>
                <w:sz w:val="28"/>
                <w:szCs w:val="28"/>
                <w:rtl/>
                <w:lang w:val="en-US"/>
              </w:rPr>
              <w:t>كب</w:t>
            </w:r>
            <w:r w:rsidRPr="00150D82">
              <w:rPr>
                <w:rFonts w:hint="cs"/>
                <w:b/>
                <w:color w:val="FF0000"/>
                <w:sz w:val="28"/>
                <w:szCs w:val="28"/>
                <w:rtl/>
                <w:lang w:val="en-US"/>
              </w:rPr>
              <w:t>ي</w:t>
            </w:r>
            <w:r>
              <w:rPr>
                <w:rFonts w:hint="cs"/>
                <w:b/>
                <w:sz w:val="28"/>
                <w:szCs w:val="28"/>
                <w:rtl/>
                <w:lang w:val="en-US"/>
              </w:rPr>
              <w:t>ر</w:t>
            </w:r>
            <w:r w:rsidR="001552B7">
              <w:rPr>
                <w:b/>
                <w:sz w:val="28"/>
                <w:szCs w:val="28"/>
                <w:lang w:val="en-US"/>
              </w:rPr>
              <w:t xml:space="preserve"> </w:t>
            </w:r>
            <w:r w:rsidR="001552B7" w:rsidRPr="00E34F68">
              <w:rPr>
                <w:bCs/>
                <w:sz w:val="14"/>
                <w:szCs w:val="16"/>
              </w:rPr>
              <w:t>big</w:t>
            </w:r>
          </w:p>
        </w:tc>
      </w:tr>
    </w:tbl>
    <w:p w14:paraId="71478ED0" w14:textId="77777777" w:rsidR="005E64C6" w:rsidRDefault="005E64C6" w:rsidP="00B8468A">
      <w:pPr>
        <w:pStyle w:val="Subtitle"/>
        <w:spacing w:after="200" w:line="276" w:lineRule="auto"/>
        <w:rPr>
          <w:rFonts w:ascii="Cambria" w:eastAsia="Cambria" w:hAnsi="Cambria" w:cs="Cambria"/>
          <w:color w:val="4F81BD"/>
          <w:sz w:val="24"/>
          <w:rtl/>
        </w:rPr>
      </w:pPr>
    </w:p>
    <w:p w14:paraId="154CC6B3" w14:textId="0A5EC8BC" w:rsidR="00B8468A" w:rsidRDefault="00B8468A" w:rsidP="00B8468A">
      <w:pPr>
        <w:pStyle w:val="Subtitle"/>
        <w:spacing w:after="200" w:line="276" w:lineRule="auto"/>
        <w:rPr>
          <w:rFonts w:ascii="Cambria" w:eastAsia="Cambria" w:hAnsi="Cambria" w:cs="Cambria"/>
          <w:color w:val="4F81BD"/>
          <w:sz w:val="24"/>
        </w:rPr>
      </w:pPr>
      <w:r>
        <w:rPr>
          <w:rFonts w:ascii="Cambria" w:eastAsia="Cambria" w:hAnsi="Cambria" w:cs="Cambria"/>
          <w:color w:val="4F81BD"/>
          <w:sz w:val="24"/>
        </w:rPr>
        <w:t>Fill in the gaps:</w:t>
      </w:r>
    </w:p>
    <w:p w14:paraId="3D6F79AC" w14:textId="772032F2" w:rsidR="00B8468A" w:rsidRPr="00A300C0" w:rsidRDefault="00B8468A" w:rsidP="00B8468A">
      <w:pPr>
        <w:numPr>
          <w:ilvl w:val="0"/>
          <w:numId w:val="10"/>
        </w:numPr>
        <w:bidi/>
        <w:spacing w:after="0" w:line="276" w:lineRule="auto"/>
        <w:rPr>
          <w:sz w:val="28"/>
          <w:szCs w:val="28"/>
        </w:rPr>
      </w:pPr>
      <w:r w:rsidRPr="00380298">
        <w:rPr>
          <w:color w:val="C00000"/>
          <w:sz w:val="28"/>
          <w:szCs w:val="28"/>
          <w:rtl/>
        </w:rPr>
        <w:t>هذا</w:t>
      </w:r>
      <w:r w:rsidRPr="00A300C0">
        <w:rPr>
          <w:sz w:val="28"/>
          <w:szCs w:val="28"/>
          <w:rtl/>
        </w:rPr>
        <w:t xml:space="preserve"> </w:t>
      </w:r>
      <w:r w:rsidRPr="00617F50">
        <w:rPr>
          <w:color w:val="000000" w:themeColor="text1"/>
          <w:sz w:val="28"/>
          <w:szCs w:val="28"/>
          <w:rtl/>
        </w:rPr>
        <w:t>القم</w:t>
      </w:r>
      <w:r w:rsidRPr="00A300C0">
        <w:rPr>
          <w:sz w:val="28"/>
          <w:szCs w:val="28"/>
          <w:rtl/>
        </w:rPr>
        <w:t>يص</w:t>
      </w:r>
      <w:r w:rsidR="0016384E" w:rsidRPr="00A300C0">
        <w:rPr>
          <w:rFonts w:hint="cs"/>
          <w:sz w:val="28"/>
          <w:szCs w:val="28"/>
          <w:rtl/>
        </w:rPr>
        <w:t>__</w:t>
      </w:r>
      <w:r w:rsidR="00275089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16384E" w:rsidRPr="00A300C0">
        <w:rPr>
          <w:rFonts w:hint="cs"/>
          <w:sz w:val="28"/>
          <w:szCs w:val="28"/>
          <w:rtl/>
        </w:rPr>
        <w:t>__</w:t>
      </w:r>
      <w:r w:rsidRPr="00A300C0">
        <w:rPr>
          <w:sz w:val="28"/>
          <w:szCs w:val="28"/>
          <w:rtl/>
        </w:rPr>
        <w:t xml:space="preserve"> </w:t>
      </w:r>
      <w:r w:rsidRPr="00A300C0">
        <w:rPr>
          <w:sz w:val="28"/>
          <w:szCs w:val="28"/>
        </w:rPr>
        <w:t>This shirt is white</w:t>
      </w:r>
    </w:p>
    <w:p w14:paraId="3B1FE16B" w14:textId="6953129F" w:rsidR="00DD4BB3" w:rsidRDefault="00DD4BB3" w:rsidP="00DD4BB3">
      <w:pPr>
        <w:numPr>
          <w:ilvl w:val="0"/>
          <w:numId w:val="10"/>
        </w:numPr>
        <w:bidi/>
        <w:spacing w:after="0" w:line="276" w:lineRule="auto"/>
        <w:rPr>
          <w:sz w:val="28"/>
          <w:szCs w:val="28"/>
        </w:rPr>
      </w:pPr>
      <w:r w:rsidRPr="00380298">
        <w:rPr>
          <w:rFonts w:hint="cs"/>
          <w:color w:val="C00000"/>
          <w:sz w:val="28"/>
          <w:szCs w:val="28"/>
          <w:rtl/>
        </w:rPr>
        <w:t>و</w:t>
      </w:r>
      <w:r w:rsidR="007D6186" w:rsidRPr="00380298">
        <w:rPr>
          <w:rFonts w:cs="Calibri" w:hint="cs"/>
          <w:color w:val="C00000"/>
          <w:sz w:val="28"/>
          <w:szCs w:val="28"/>
          <w:rtl/>
        </w:rPr>
        <w:t>هذا</w:t>
      </w:r>
      <w:r w:rsidR="00E56FDB" w:rsidRPr="008777C7">
        <w:rPr>
          <w:rFonts w:hint="cs"/>
          <w:color w:val="000000" w:themeColor="text1"/>
          <w:sz w:val="28"/>
          <w:szCs w:val="28"/>
          <w:rtl/>
        </w:rPr>
        <w:t xml:space="preserve"> القميص</w:t>
      </w:r>
      <w:r w:rsidR="00600C7D">
        <w:rPr>
          <w:rFonts w:cs="Calibri" w:hint="cs"/>
          <w:color w:val="C00000"/>
          <w:sz w:val="28"/>
          <w:szCs w:val="28"/>
          <w:rtl/>
        </w:rPr>
        <w:t xml:space="preserve">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="00B8468A" w:rsidRPr="00A300C0">
        <w:rPr>
          <w:sz w:val="28"/>
          <w:szCs w:val="28"/>
        </w:rPr>
        <w:t>And this shirt is black</w:t>
      </w:r>
      <w:r w:rsidR="00B8468A" w:rsidRPr="00A300C0">
        <w:rPr>
          <w:sz w:val="28"/>
          <w:szCs w:val="28"/>
          <w:rtl/>
        </w:rPr>
        <w:t xml:space="preserve"> </w:t>
      </w:r>
    </w:p>
    <w:p w14:paraId="0D46A583" w14:textId="06CD7F0D" w:rsidR="00DD4BB3" w:rsidRPr="00A300C0" w:rsidRDefault="00DD4BB3" w:rsidP="00DD4BB3">
      <w:pPr>
        <w:numPr>
          <w:ilvl w:val="0"/>
          <w:numId w:val="10"/>
        </w:numPr>
        <w:bidi/>
        <w:spacing w:after="0" w:line="276" w:lineRule="auto"/>
        <w:rPr>
          <w:sz w:val="28"/>
          <w:szCs w:val="28"/>
        </w:rPr>
      </w:pPr>
      <w:r w:rsidRPr="00617F50">
        <w:rPr>
          <w:color w:val="7030A0"/>
          <w:sz w:val="28"/>
          <w:szCs w:val="28"/>
          <w:rtl/>
        </w:rPr>
        <w:t xml:space="preserve">هذه </w:t>
      </w:r>
      <w:r w:rsidRPr="00A300C0">
        <w:rPr>
          <w:rFonts w:hint="cs"/>
          <w:sz w:val="28"/>
          <w:szCs w:val="28"/>
          <w:rtl/>
        </w:rPr>
        <w:t>الخِزانة</w:t>
      </w:r>
      <w:r w:rsidRPr="00A300C0">
        <w:rPr>
          <w:sz w:val="28"/>
          <w:szCs w:val="28"/>
          <w:rtl/>
        </w:rPr>
        <w:t xml:space="preserve"> </w:t>
      </w:r>
      <w:r w:rsidRPr="00A300C0">
        <w:rPr>
          <w:rFonts w:hint="cs"/>
          <w:sz w:val="28"/>
          <w:szCs w:val="28"/>
          <w:rtl/>
        </w:rPr>
        <w:t xml:space="preserve">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>
        <w:rPr>
          <w:rFonts w:cs="Calibri" w:hint="cs"/>
          <w:sz w:val="28"/>
          <w:szCs w:val="28"/>
          <w:rtl/>
        </w:rPr>
        <w:t xml:space="preserve">و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softHyphen/>
      </w:r>
      <w:r>
        <w:rPr>
          <w:sz w:val="28"/>
          <w:szCs w:val="28"/>
          <w:rtl/>
        </w:rPr>
        <w:softHyphen/>
      </w:r>
      <w:r>
        <w:rPr>
          <w:sz w:val="28"/>
          <w:szCs w:val="28"/>
          <w:rtl/>
        </w:rPr>
        <w:softHyphen/>
      </w:r>
      <w:r>
        <w:rPr>
          <w:sz w:val="28"/>
          <w:szCs w:val="28"/>
          <w:rtl/>
        </w:rPr>
        <w:softHyphen/>
      </w:r>
      <w:r w:rsidRPr="00A300C0">
        <w:rPr>
          <w:sz w:val="28"/>
          <w:szCs w:val="28"/>
          <w:rtl/>
        </w:rPr>
        <w:t xml:space="preserve"> </w:t>
      </w:r>
      <w:r w:rsidRPr="00A300C0">
        <w:rPr>
          <w:sz w:val="28"/>
          <w:szCs w:val="28"/>
        </w:rPr>
        <w:t>This wardrobe is heavy and old</w:t>
      </w:r>
    </w:p>
    <w:p w14:paraId="789BA19C" w14:textId="768A138C" w:rsidR="00B8468A" w:rsidRPr="00DD4BB3" w:rsidRDefault="00DD4BB3" w:rsidP="00DD4BB3">
      <w:pPr>
        <w:numPr>
          <w:ilvl w:val="0"/>
          <w:numId w:val="10"/>
        </w:numPr>
        <w:bidi/>
        <w:spacing w:after="0" w:line="276" w:lineRule="auto"/>
        <w:rPr>
          <w:sz w:val="28"/>
          <w:szCs w:val="28"/>
        </w:rPr>
      </w:pPr>
      <w:r w:rsidRPr="00617F50">
        <w:rPr>
          <w:rFonts w:hint="cs"/>
          <w:color w:val="7030A0"/>
          <w:sz w:val="28"/>
          <w:szCs w:val="28"/>
          <w:rtl/>
        </w:rPr>
        <w:t xml:space="preserve">هذه </w:t>
      </w:r>
      <w:r w:rsidRPr="00A300C0">
        <w:rPr>
          <w:rFonts w:hint="cs"/>
          <w:sz w:val="28"/>
          <w:szCs w:val="28"/>
          <w:rtl/>
        </w:rPr>
        <w:t xml:space="preserve">السيارة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Pr="00834C2F">
        <w:rPr>
          <w:rFonts w:cs="Calibri" w:hint="cs"/>
          <w:sz w:val="28"/>
          <w:szCs w:val="28"/>
          <w:highlight w:val="yellow"/>
          <w:rtl/>
          <w:lang w:bidi="ar-SY"/>
        </w:rPr>
        <w:t>لكن</w:t>
      </w:r>
      <w:r>
        <w:rPr>
          <w:rFonts w:cs="Calibri" w:hint="cs"/>
          <w:sz w:val="28"/>
          <w:szCs w:val="28"/>
          <w:rtl/>
          <w:lang w:bidi="ar-SY"/>
        </w:rPr>
        <w:t xml:space="preserve">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Pr="00A300C0">
        <w:rPr>
          <w:sz w:val="28"/>
          <w:szCs w:val="28"/>
        </w:rPr>
        <w:t>This car is new but expensive</w:t>
      </w:r>
      <w:r w:rsidRPr="00A300C0">
        <w:rPr>
          <w:sz w:val="28"/>
          <w:szCs w:val="28"/>
          <w:rtl/>
        </w:rPr>
        <w:t xml:space="preserve"> </w:t>
      </w:r>
    </w:p>
    <w:p w14:paraId="0593CD9E" w14:textId="7BCAA64A" w:rsidR="00B8468A" w:rsidRPr="00A300C0" w:rsidRDefault="0035672B" w:rsidP="00B8468A">
      <w:pPr>
        <w:numPr>
          <w:ilvl w:val="0"/>
          <w:numId w:val="10"/>
        </w:numPr>
        <w:bidi/>
        <w:spacing w:after="0"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هذهِ</w:t>
      </w:r>
      <w:r w:rsidR="00A50016" w:rsidRPr="00A300C0">
        <w:rPr>
          <w:sz w:val="28"/>
          <w:szCs w:val="28"/>
          <w:rtl/>
        </w:rPr>
        <w:t xml:space="preserve"> </w:t>
      </w:r>
      <w:r w:rsidR="00B8468A" w:rsidRPr="00A300C0">
        <w:rPr>
          <w:sz w:val="28"/>
          <w:szCs w:val="28"/>
          <w:rtl/>
        </w:rPr>
        <w:t xml:space="preserve">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="00B8468A" w:rsidRPr="00A300C0">
        <w:rPr>
          <w:sz w:val="28"/>
          <w:szCs w:val="28"/>
        </w:rPr>
        <w:t>This town is beautiful</w:t>
      </w:r>
    </w:p>
    <w:p w14:paraId="1243E843" w14:textId="468372B9" w:rsidR="00B8468A" w:rsidRPr="00A300C0" w:rsidRDefault="00962D3F" w:rsidP="00B8468A">
      <w:pPr>
        <w:numPr>
          <w:ilvl w:val="0"/>
          <w:numId w:val="10"/>
        </w:numPr>
        <w:bidi/>
        <w:spacing w:after="0" w:line="276" w:lineRule="auto"/>
        <w:rPr>
          <w:sz w:val="28"/>
          <w:szCs w:val="28"/>
        </w:rPr>
      </w:pPr>
      <w:r w:rsidRPr="00A300C0">
        <w:rPr>
          <w:rFonts w:hint="cs"/>
          <w:sz w:val="28"/>
          <w:szCs w:val="28"/>
          <w:rtl/>
        </w:rPr>
        <w:t>__</w:t>
      </w:r>
      <w:r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Pr="00A300C0">
        <w:rPr>
          <w:rFonts w:hint="cs"/>
          <w:sz w:val="28"/>
          <w:szCs w:val="28"/>
          <w:rtl/>
        </w:rPr>
        <w:t>__</w:t>
      </w:r>
      <w:r w:rsidRPr="00A300C0">
        <w:rPr>
          <w:sz w:val="28"/>
          <w:szCs w:val="28"/>
          <w:rtl/>
        </w:rPr>
        <w:t xml:space="preserve"> </w:t>
      </w:r>
      <w:r w:rsidR="00657398" w:rsidRPr="00A300C0">
        <w:rPr>
          <w:rFonts w:hint="cs"/>
          <w:sz w:val="28"/>
          <w:szCs w:val="28"/>
          <w:rtl/>
        </w:rPr>
        <w:t xml:space="preserve">المدينة </w:t>
      </w:r>
      <w:r w:rsidRPr="00A300C0">
        <w:rPr>
          <w:rFonts w:hint="cs"/>
          <w:sz w:val="28"/>
          <w:szCs w:val="28"/>
          <w:rtl/>
        </w:rPr>
        <w:t>__</w:t>
      </w:r>
      <w:r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Pr="00A300C0">
        <w:rPr>
          <w:rFonts w:hint="cs"/>
          <w:sz w:val="28"/>
          <w:szCs w:val="28"/>
          <w:rtl/>
        </w:rPr>
        <w:t>__</w:t>
      </w:r>
      <w:r w:rsidRPr="00A300C0">
        <w:rPr>
          <w:sz w:val="28"/>
          <w:szCs w:val="28"/>
          <w:rtl/>
        </w:rPr>
        <w:t xml:space="preserve"> </w:t>
      </w:r>
      <w:r w:rsidR="00B8468A" w:rsidRPr="00A300C0">
        <w:rPr>
          <w:sz w:val="28"/>
          <w:szCs w:val="28"/>
        </w:rPr>
        <w:t xml:space="preserve">This town is </w:t>
      </w:r>
      <w:r w:rsidR="00642473" w:rsidRPr="00A300C0">
        <w:rPr>
          <w:sz w:val="28"/>
          <w:szCs w:val="28"/>
        </w:rPr>
        <w:t>big</w:t>
      </w:r>
    </w:p>
    <w:p w14:paraId="4093A3E8" w14:textId="42A8F894" w:rsidR="00B8468A" w:rsidRPr="00A300C0" w:rsidRDefault="00EE7C69" w:rsidP="00B8468A">
      <w:pPr>
        <w:numPr>
          <w:ilvl w:val="0"/>
          <w:numId w:val="10"/>
        </w:numPr>
        <w:bidi/>
        <w:spacing w:after="200" w:line="276" w:lineRule="auto"/>
        <w:rPr>
          <w:sz w:val="20"/>
          <w:szCs w:val="22"/>
        </w:rPr>
      </w:pPr>
      <w:r w:rsidRPr="00C570F5">
        <w:rPr>
          <w:rFonts w:hint="cs"/>
          <w:color w:val="2F5496" w:themeColor="accent1" w:themeShade="BF"/>
          <w:sz w:val="28"/>
          <w:szCs w:val="28"/>
          <w:rtl/>
        </w:rPr>
        <w:t xml:space="preserve">هذا </w:t>
      </w:r>
      <w:r w:rsidR="00455137" w:rsidRPr="00A300C0">
        <w:rPr>
          <w:rFonts w:hint="cs"/>
          <w:sz w:val="28"/>
          <w:szCs w:val="28"/>
          <w:rtl/>
        </w:rPr>
        <w:t xml:space="preserve">البيت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="006A2438">
        <w:rPr>
          <w:rFonts w:cs="Calibri" w:hint="cs"/>
          <w:sz w:val="28"/>
          <w:szCs w:val="28"/>
          <w:rtl/>
          <w:lang w:bidi="ar-SY"/>
        </w:rPr>
        <w:t xml:space="preserve">لكن 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>
        <w:rPr>
          <w:rFonts w:hint="cs"/>
          <w:color w:val="000000" w:themeColor="text1"/>
          <w:sz w:val="28"/>
          <w:szCs w:val="28"/>
          <w:rtl/>
          <w:lang w:val="en-US"/>
        </w:rPr>
        <w:t>__</w:t>
      </w:r>
      <w:r w:rsidR="00962D3F" w:rsidRPr="00A300C0">
        <w:rPr>
          <w:rFonts w:hint="cs"/>
          <w:sz w:val="28"/>
          <w:szCs w:val="28"/>
          <w:rtl/>
        </w:rPr>
        <w:t>__</w:t>
      </w:r>
      <w:r w:rsidR="00962D3F" w:rsidRPr="00A300C0">
        <w:rPr>
          <w:sz w:val="28"/>
          <w:szCs w:val="28"/>
          <w:rtl/>
        </w:rPr>
        <w:t xml:space="preserve"> </w:t>
      </w:r>
      <w:r w:rsidR="00B8468A" w:rsidRPr="00A300C0">
        <w:rPr>
          <w:sz w:val="28"/>
          <w:szCs w:val="28"/>
        </w:rPr>
        <w:t>This house is</w:t>
      </w:r>
      <w:r w:rsidR="00901F97" w:rsidRPr="00A300C0">
        <w:rPr>
          <w:sz w:val="28"/>
          <w:szCs w:val="28"/>
        </w:rPr>
        <w:t xml:space="preserve"> small but</w:t>
      </w:r>
      <w:r w:rsidR="00B8468A" w:rsidRPr="00A300C0">
        <w:rPr>
          <w:sz w:val="28"/>
          <w:szCs w:val="28"/>
        </w:rPr>
        <w:t xml:space="preserve"> beautiful</w:t>
      </w:r>
    </w:p>
    <w:p w14:paraId="7B03D56B" w14:textId="77777777" w:rsidR="00B8468A" w:rsidRDefault="00B8468A" w:rsidP="00B8468A">
      <w:pPr>
        <w:bidi/>
        <w:spacing w:after="200" w:line="276" w:lineRule="auto"/>
      </w:pPr>
    </w:p>
    <w:p w14:paraId="767F6589" w14:textId="3BA21E7E" w:rsidR="00C433BE" w:rsidRPr="008700E1" w:rsidRDefault="00B8468A" w:rsidP="008700E1">
      <w:pPr>
        <w:tabs>
          <w:tab w:val="center" w:pos="4513"/>
          <w:tab w:val="right" w:pos="9026"/>
        </w:tabs>
        <w:bidi/>
        <w:spacing w:before="240" w:after="240" w:line="276" w:lineRule="auto"/>
        <w:jc w:val="right"/>
        <w:rPr>
          <w:rFonts w:eastAsia="Cambria" w:cstheme="minorHAnsi"/>
          <w:b/>
          <w:sz w:val="32"/>
          <w:szCs w:val="32"/>
          <w:rtl/>
        </w:rPr>
      </w:pPr>
      <w:r w:rsidRPr="00551834">
        <w:rPr>
          <w:rFonts w:eastAsia="Cambria" w:cstheme="minorHAnsi"/>
          <w:b/>
          <w:sz w:val="32"/>
          <w:szCs w:val="32"/>
        </w:rPr>
        <w:t>How do we say</w:t>
      </w:r>
      <w:r w:rsidRPr="00551834">
        <w:rPr>
          <w:rFonts w:eastAsia="Cambria" w:cstheme="minorHAnsi"/>
          <w:b/>
          <w:sz w:val="32"/>
          <w:szCs w:val="32"/>
          <w:rtl/>
        </w:rPr>
        <w:t>/ كيف نقول؟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076"/>
      </w:tblGrid>
      <w:tr w:rsidR="001C15B2" w14:paraId="49C19CBC" w14:textId="77777777" w:rsidTr="008D5147">
        <w:tc>
          <w:tcPr>
            <w:tcW w:w="4106" w:type="dxa"/>
          </w:tcPr>
          <w:p w14:paraId="4C74ABA5" w14:textId="57AE7AA5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 xml:space="preserve">My bicycle is new, </w:t>
            </w:r>
            <w:r w:rsidRPr="001C15B2">
              <w:rPr>
                <w:rFonts w:eastAsia="Cambria" w:cstheme="minorHAnsi"/>
                <w:color w:val="FF0000"/>
                <w:szCs w:val="22"/>
              </w:rPr>
              <w:t xml:space="preserve">but </w:t>
            </w:r>
            <w:r w:rsidRPr="001C15B2">
              <w:rPr>
                <w:rFonts w:eastAsia="Cambria" w:cstheme="minorHAnsi" w:hint="cs"/>
                <w:szCs w:val="22"/>
                <w:rtl/>
              </w:rPr>
              <w:t xml:space="preserve"> لكن</w:t>
            </w:r>
            <w:r w:rsidRPr="001C15B2">
              <w:rPr>
                <w:rFonts w:eastAsia="Cambria" w:cstheme="minorHAnsi"/>
                <w:szCs w:val="22"/>
              </w:rPr>
              <w:t>my car is old.</w:t>
            </w:r>
          </w:p>
        </w:tc>
        <w:tc>
          <w:tcPr>
            <w:tcW w:w="5076" w:type="dxa"/>
          </w:tcPr>
          <w:p w14:paraId="32E9ADE9" w14:textId="67550EBE" w:rsidR="001C15B2" w:rsidRPr="00BB520E" w:rsidRDefault="001C15B2" w:rsidP="00BA342F">
            <w:pPr>
              <w:jc w:val="right"/>
              <w:rPr>
                <w:sz w:val="24"/>
                <w:szCs w:val="26"/>
                <w:rtl/>
                <w:lang w:val="en-US"/>
              </w:rPr>
            </w:pPr>
          </w:p>
        </w:tc>
      </w:tr>
      <w:tr w:rsidR="001C15B2" w14:paraId="06370D00" w14:textId="77777777" w:rsidTr="008D5147">
        <w:tc>
          <w:tcPr>
            <w:tcW w:w="4106" w:type="dxa"/>
          </w:tcPr>
          <w:p w14:paraId="23A6B104" w14:textId="5BA3FBA8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>My bag is light, but my book</w:t>
            </w:r>
            <w:r w:rsidRPr="001C15B2">
              <w:rPr>
                <w:rFonts w:eastAsia="Cambria" w:cstheme="minorHAnsi" w:hint="cs"/>
                <w:szCs w:val="22"/>
                <w:rtl/>
              </w:rPr>
              <w:t xml:space="preserve"> </w:t>
            </w:r>
            <w:r w:rsidRPr="00361A34">
              <w:rPr>
                <w:rFonts w:eastAsia="Cambria" w:cstheme="minorHAnsi" w:hint="cs"/>
                <w:color w:val="2F5496" w:themeColor="accent1" w:themeShade="BF"/>
                <w:szCs w:val="22"/>
                <w:rtl/>
              </w:rPr>
              <w:t xml:space="preserve">كِتابي </w:t>
            </w:r>
            <w:r w:rsidRPr="00361A34">
              <w:rPr>
                <w:rFonts w:eastAsia="Cambria" w:cstheme="minorHAnsi"/>
                <w:color w:val="2F5496" w:themeColor="accent1" w:themeShade="BF"/>
                <w:szCs w:val="22"/>
              </w:rPr>
              <w:t xml:space="preserve"> </w:t>
            </w:r>
            <w:r w:rsidRPr="001C15B2">
              <w:rPr>
                <w:rFonts w:eastAsia="Cambria" w:cstheme="minorHAnsi"/>
                <w:szCs w:val="22"/>
              </w:rPr>
              <w:t>is heavy.</w:t>
            </w:r>
          </w:p>
        </w:tc>
        <w:tc>
          <w:tcPr>
            <w:tcW w:w="5076" w:type="dxa"/>
          </w:tcPr>
          <w:p w14:paraId="4CE19C53" w14:textId="45238C14" w:rsidR="001C15B2" w:rsidRPr="00BA342F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  <w:tr w:rsidR="001C15B2" w14:paraId="024CA7D1" w14:textId="77777777" w:rsidTr="008D5147">
        <w:tc>
          <w:tcPr>
            <w:tcW w:w="4106" w:type="dxa"/>
          </w:tcPr>
          <w:p w14:paraId="08FA5B3F" w14:textId="3CFA5591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>My pen is broken but my key is intact.</w:t>
            </w:r>
          </w:p>
        </w:tc>
        <w:tc>
          <w:tcPr>
            <w:tcW w:w="5076" w:type="dxa"/>
          </w:tcPr>
          <w:p w14:paraId="078B33BE" w14:textId="7FC1BB2C" w:rsidR="001C15B2" w:rsidRPr="00514E67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  <w:tr w:rsidR="001C15B2" w14:paraId="3DE7F479" w14:textId="77777777" w:rsidTr="008D5147">
        <w:tc>
          <w:tcPr>
            <w:tcW w:w="4106" w:type="dxa"/>
          </w:tcPr>
          <w:p w14:paraId="51CE9B59" w14:textId="6AB166FA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>Your dog is white, but my dog is black.</w:t>
            </w:r>
          </w:p>
        </w:tc>
        <w:tc>
          <w:tcPr>
            <w:tcW w:w="5076" w:type="dxa"/>
          </w:tcPr>
          <w:p w14:paraId="7E2A756E" w14:textId="46367401" w:rsidR="001C15B2" w:rsidRPr="00514E67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  <w:tr w:rsidR="001C15B2" w14:paraId="5ACE0FCA" w14:textId="77777777" w:rsidTr="008D5147">
        <w:tc>
          <w:tcPr>
            <w:tcW w:w="4106" w:type="dxa"/>
          </w:tcPr>
          <w:p w14:paraId="069A9503" w14:textId="32C873B7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>The house</w:t>
            </w:r>
            <w:r w:rsidRPr="00E55216">
              <w:rPr>
                <w:rFonts w:eastAsia="Cambria" w:cstheme="minorHAnsi"/>
                <w:color w:val="FF0000"/>
                <w:szCs w:val="22"/>
              </w:rPr>
              <w:t xml:space="preserve"> is </w:t>
            </w:r>
            <w:r w:rsidRPr="001C15B2">
              <w:rPr>
                <w:rFonts w:eastAsia="Cambria" w:cstheme="minorHAnsi"/>
                <w:szCs w:val="22"/>
              </w:rPr>
              <w:t>expensive.</w:t>
            </w:r>
          </w:p>
        </w:tc>
        <w:tc>
          <w:tcPr>
            <w:tcW w:w="5076" w:type="dxa"/>
          </w:tcPr>
          <w:p w14:paraId="73533967" w14:textId="320D2F4B" w:rsidR="001C15B2" w:rsidRPr="00514E67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  <w:tr w:rsidR="001C15B2" w14:paraId="25447C3B" w14:textId="77777777" w:rsidTr="008D5147">
        <w:tc>
          <w:tcPr>
            <w:tcW w:w="4106" w:type="dxa"/>
          </w:tcPr>
          <w:p w14:paraId="2E409D76" w14:textId="4F0C06BA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 xml:space="preserve">The ring </w:t>
            </w:r>
            <w:r w:rsidRPr="001C15B2">
              <w:rPr>
                <w:rFonts w:eastAsia="Cambria" w:cstheme="minorHAnsi"/>
                <w:color w:val="FF0000"/>
                <w:szCs w:val="22"/>
              </w:rPr>
              <w:t>of</w:t>
            </w:r>
            <w:r w:rsidRPr="001C15B2">
              <w:rPr>
                <w:rFonts w:eastAsia="Cambria" w:cstheme="minorHAnsi"/>
                <w:szCs w:val="22"/>
              </w:rPr>
              <w:t xml:space="preserve"> the student.</w:t>
            </w:r>
            <w:r w:rsidRPr="001C15B2">
              <w:rPr>
                <w:rFonts w:eastAsia="Cambria" w:cstheme="minorHAnsi" w:hint="cs"/>
                <w:szCs w:val="22"/>
                <w:rtl/>
              </w:rPr>
              <w:t xml:space="preserve"> </w:t>
            </w:r>
            <w:r w:rsidRPr="00361A34">
              <w:rPr>
                <w:rFonts w:eastAsia="Cambria" w:cstheme="minorHAnsi" w:hint="cs"/>
                <w:color w:val="2F5496" w:themeColor="accent1" w:themeShade="BF"/>
                <w:szCs w:val="22"/>
                <w:rtl/>
              </w:rPr>
              <w:t>ال</w:t>
            </w:r>
            <w:r w:rsidRPr="00AB3F1B">
              <w:rPr>
                <w:rFonts w:eastAsia="Cambria" w:cstheme="minorHAnsi" w:hint="cs"/>
                <w:color w:val="C00000"/>
                <w:szCs w:val="22"/>
                <w:rtl/>
              </w:rPr>
              <w:t>ط</w:t>
            </w:r>
            <w:r w:rsidRPr="00361A34">
              <w:rPr>
                <w:rFonts w:eastAsia="Cambria" w:cstheme="minorHAnsi" w:hint="cs"/>
                <w:color w:val="2F5496" w:themeColor="accent1" w:themeShade="BF"/>
                <w:szCs w:val="22"/>
                <w:rtl/>
              </w:rPr>
              <w:t xml:space="preserve">الِب </w:t>
            </w:r>
          </w:p>
        </w:tc>
        <w:tc>
          <w:tcPr>
            <w:tcW w:w="5076" w:type="dxa"/>
          </w:tcPr>
          <w:p w14:paraId="7FE592FA" w14:textId="3EDC1D6C" w:rsidR="001C15B2" w:rsidRPr="00514E67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  <w:tr w:rsidR="001C15B2" w14:paraId="4433F07B" w14:textId="77777777" w:rsidTr="008D5147">
        <w:tc>
          <w:tcPr>
            <w:tcW w:w="4106" w:type="dxa"/>
          </w:tcPr>
          <w:p w14:paraId="1834CE4E" w14:textId="1B6ADFD8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 xml:space="preserve">The book </w:t>
            </w:r>
            <w:r w:rsidRPr="001C15B2">
              <w:rPr>
                <w:rFonts w:eastAsia="Cambria" w:cstheme="minorHAnsi"/>
                <w:color w:val="FF0000"/>
                <w:szCs w:val="22"/>
              </w:rPr>
              <w:t>of</w:t>
            </w:r>
            <w:r w:rsidRPr="001C15B2">
              <w:rPr>
                <w:rFonts w:eastAsia="Cambria" w:cstheme="minorHAnsi"/>
                <w:szCs w:val="22"/>
              </w:rPr>
              <w:t xml:space="preserve"> my mother.</w:t>
            </w:r>
          </w:p>
        </w:tc>
        <w:tc>
          <w:tcPr>
            <w:tcW w:w="5076" w:type="dxa"/>
          </w:tcPr>
          <w:p w14:paraId="3CDB4D5E" w14:textId="1D619586" w:rsidR="001C15B2" w:rsidRPr="001B2E4D" w:rsidRDefault="001C15B2" w:rsidP="00BA342F">
            <w:pPr>
              <w:jc w:val="right"/>
              <w:rPr>
                <w:sz w:val="24"/>
                <w:szCs w:val="26"/>
              </w:rPr>
            </w:pPr>
          </w:p>
        </w:tc>
      </w:tr>
      <w:tr w:rsidR="001C15B2" w14:paraId="1E7C326D" w14:textId="77777777" w:rsidTr="008D5147">
        <w:tc>
          <w:tcPr>
            <w:tcW w:w="4106" w:type="dxa"/>
          </w:tcPr>
          <w:p w14:paraId="3C581AC7" w14:textId="6E1A25E0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 xml:space="preserve">The city </w:t>
            </w:r>
            <w:r w:rsidRPr="00233E29">
              <w:rPr>
                <w:rFonts w:eastAsia="Cambria" w:cstheme="minorHAnsi"/>
                <w:color w:val="FF0000"/>
                <w:szCs w:val="22"/>
              </w:rPr>
              <w:t>of</w:t>
            </w:r>
            <w:r w:rsidRPr="001C15B2">
              <w:rPr>
                <w:rFonts w:eastAsia="Cambria" w:cstheme="minorHAnsi"/>
                <w:szCs w:val="22"/>
              </w:rPr>
              <w:t xml:space="preserve"> London.</w:t>
            </w:r>
          </w:p>
        </w:tc>
        <w:tc>
          <w:tcPr>
            <w:tcW w:w="5076" w:type="dxa"/>
          </w:tcPr>
          <w:p w14:paraId="1B080A34" w14:textId="43B1EEA0" w:rsidR="001C15B2" w:rsidRPr="00514E67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  <w:tr w:rsidR="001C15B2" w14:paraId="77E8351E" w14:textId="77777777" w:rsidTr="008D5147">
        <w:tc>
          <w:tcPr>
            <w:tcW w:w="4106" w:type="dxa"/>
          </w:tcPr>
          <w:p w14:paraId="61AE5724" w14:textId="7C2BFC5B" w:rsidR="001C15B2" w:rsidRPr="001C15B2" w:rsidRDefault="001C15B2" w:rsidP="001C15B2">
            <w:pPr>
              <w:rPr>
                <w:b/>
                <w:bCs/>
                <w:szCs w:val="22"/>
                <w:lang w:bidi="ar-SY"/>
              </w:rPr>
            </w:pPr>
            <w:r w:rsidRPr="001C15B2">
              <w:rPr>
                <w:rFonts w:eastAsia="Cambria" w:cstheme="minorHAnsi"/>
                <w:szCs w:val="22"/>
              </w:rPr>
              <w:t xml:space="preserve">The student’s ring </w:t>
            </w:r>
            <w:r w:rsidRPr="00801AEE">
              <w:rPr>
                <w:rFonts w:eastAsia="Cambria" w:cstheme="minorHAnsi"/>
                <w:color w:val="EE0000"/>
                <w:szCs w:val="22"/>
              </w:rPr>
              <w:t>is</w:t>
            </w:r>
            <w:r w:rsidRPr="001C15B2">
              <w:rPr>
                <w:rFonts w:eastAsia="Cambria" w:cstheme="minorHAnsi"/>
                <w:szCs w:val="22"/>
              </w:rPr>
              <w:t xml:space="preserve"> cheap.</w:t>
            </w:r>
          </w:p>
        </w:tc>
        <w:tc>
          <w:tcPr>
            <w:tcW w:w="5076" w:type="dxa"/>
          </w:tcPr>
          <w:p w14:paraId="7851DF16" w14:textId="1C1C4BC4" w:rsidR="001C15B2" w:rsidRPr="00514E67" w:rsidRDefault="001C15B2" w:rsidP="00BA342F">
            <w:pPr>
              <w:jc w:val="right"/>
              <w:rPr>
                <w:sz w:val="24"/>
                <w:szCs w:val="26"/>
                <w:lang w:bidi="ar-SY"/>
              </w:rPr>
            </w:pPr>
          </w:p>
        </w:tc>
      </w:tr>
    </w:tbl>
    <w:p w14:paraId="2D1D4CAA" w14:textId="77777777" w:rsidR="002E60B3" w:rsidRDefault="002E60B3" w:rsidP="002E60B3">
      <w:pPr>
        <w:rPr>
          <w:b/>
          <w:bCs/>
          <w:sz w:val="28"/>
          <w:szCs w:val="28"/>
          <w:rtl/>
          <w:lang w:bidi="ar-SY"/>
        </w:rPr>
      </w:pPr>
    </w:p>
    <w:p w14:paraId="043B3E01" w14:textId="77777777" w:rsidR="00B02F6F" w:rsidRDefault="00B02F6F" w:rsidP="002E60B3">
      <w:pPr>
        <w:rPr>
          <w:b/>
          <w:bCs/>
          <w:sz w:val="28"/>
          <w:szCs w:val="28"/>
          <w:rtl/>
          <w:lang w:bidi="ar-SY"/>
        </w:rPr>
      </w:pPr>
    </w:p>
    <w:p w14:paraId="5794C34D" w14:textId="77777777" w:rsidR="00B02F6F" w:rsidRDefault="00B02F6F" w:rsidP="002E60B3">
      <w:pPr>
        <w:rPr>
          <w:b/>
          <w:bCs/>
          <w:sz w:val="28"/>
          <w:szCs w:val="28"/>
          <w:lang w:bidi="ar-SY"/>
        </w:rPr>
      </w:pPr>
    </w:p>
    <w:p w14:paraId="07BA0B44" w14:textId="68111FED" w:rsidR="002E60B3" w:rsidRPr="001951BD" w:rsidRDefault="00023393" w:rsidP="002E60B3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val="en-US"/>
        </w:rPr>
        <w:lastRenderedPageBreak/>
        <w:t xml:space="preserve">تمرين </w:t>
      </w:r>
      <w:r w:rsidR="00F16F25" w:rsidRPr="001951BD">
        <w:rPr>
          <w:rFonts w:hint="cs"/>
          <w:b/>
          <w:bCs/>
          <w:sz w:val="28"/>
          <w:szCs w:val="28"/>
          <w:rtl/>
          <w:lang w:bidi="ar-SY"/>
        </w:rPr>
        <w:t>1</w:t>
      </w:r>
      <w:r w:rsidR="00B8468A">
        <w:rPr>
          <w:b/>
          <w:bCs/>
          <w:sz w:val="28"/>
          <w:szCs w:val="28"/>
          <w:lang w:bidi="ar-SY"/>
        </w:rPr>
        <w:t xml:space="preserve"> </w:t>
      </w:r>
    </w:p>
    <w:p w14:paraId="0C8082AA" w14:textId="77777777" w:rsidR="00F16F25" w:rsidRPr="001951BD" w:rsidRDefault="00F16F25" w:rsidP="00F16F25">
      <w:pPr>
        <w:rPr>
          <w:b/>
          <w:bCs/>
          <w:sz w:val="28"/>
          <w:szCs w:val="28"/>
          <w:rtl/>
          <w:lang w:bidi="ar-SY"/>
        </w:rPr>
      </w:pPr>
      <w:r w:rsidRPr="001951BD">
        <w:rPr>
          <w:b/>
          <w:bCs/>
          <w:sz w:val="28"/>
          <w:szCs w:val="28"/>
          <w:lang w:bidi="ar-SY"/>
        </w:rPr>
        <w:t xml:space="preserve"> how do you say the following? (Write it down).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661"/>
      </w:tblGrid>
      <w:tr w:rsidR="00F16F25" w14:paraId="50F840AD" w14:textId="77777777" w:rsidTr="00F16F25">
        <w:trPr>
          <w:trHeight w:val="472"/>
          <w:jc w:val="center"/>
        </w:trPr>
        <w:tc>
          <w:tcPr>
            <w:tcW w:w="7661" w:type="dxa"/>
          </w:tcPr>
          <w:p w14:paraId="392163A3" w14:textId="0493574D" w:rsidR="00F16F25" w:rsidRPr="00417BE3" w:rsidRDefault="00F16F25" w:rsidP="00F16F2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bidi="ar-SY"/>
              </w:rPr>
            </w:pPr>
            <w:r w:rsidRPr="00417BE3">
              <w:rPr>
                <w:sz w:val="28"/>
                <w:szCs w:val="28"/>
                <w:lang w:bidi="ar-SY"/>
              </w:rPr>
              <w:t xml:space="preserve">The house </w:t>
            </w:r>
            <w:r w:rsidRPr="000108AC">
              <w:rPr>
                <w:color w:val="2F5496" w:themeColor="accent1" w:themeShade="BF"/>
                <w:sz w:val="28"/>
                <w:szCs w:val="28"/>
                <w:lang w:bidi="ar-SY"/>
              </w:rPr>
              <w:t>is</w:t>
            </w:r>
            <w:r w:rsidRPr="00417BE3">
              <w:rPr>
                <w:sz w:val="28"/>
                <w:szCs w:val="28"/>
                <w:lang w:bidi="ar-SY"/>
              </w:rPr>
              <w:t xml:space="preserve"> big.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 </w:t>
            </w:r>
            <w:r>
              <w:rPr>
                <w:sz w:val="28"/>
                <w:szCs w:val="28"/>
                <w:lang w:bidi="ar-SY"/>
              </w:rPr>
              <w:t xml:space="preserve"> </w:t>
            </w:r>
          </w:p>
        </w:tc>
      </w:tr>
      <w:tr w:rsidR="00F16F25" w14:paraId="54A0160A" w14:textId="77777777" w:rsidTr="00F16F25">
        <w:trPr>
          <w:trHeight w:val="472"/>
          <w:jc w:val="center"/>
        </w:trPr>
        <w:tc>
          <w:tcPr>
            <w:tcW w:w="7661" w:type="dxa"/>
          </w:tcPr>
          <w:p w14:paraId="5ED60C3B" w14:textId="2388E82F" w:rsidR="00F16F25" w:rsidRPr="00417BE3" w:rsidRDefault="00F16F25" w:rsidP="00F16F2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bidi="ar-SY"/>
              </w:rPr>
            </w:pPr>
            <w:r w:rsidRPr="00417BE3">
              <w:rPr>
                <w:sz w:val="28"/>
                <w:szCs w:val="28"/>
                <w:lang w:bidi="ar-SY"/>
              </w:rPr>
              <w:t xml:space="preserve">The book </w:t>
            </w:r>
            <w:r w:rsidRPr="000108AC">
              <w:rPr>
                <w:color w:val="2F5496" w:themeColor="accent1" w:themeShade="BF"/>
                <w:sz w:val="28"/>
                <w:szCs w:val="28"/>
                <w:lang w:bidi="ar-SY"/>
              </w:rPr>
              <w:t xml:space="preserve">is </w:t>
            </w:r>
            <w:r w:rsidR="00DD4BB3">
              <w:rPr>
                <w:sz w:val="28"/>
                <w:szCs w:val="28"/>
                <w:lang w:bidi="ar-SY"/>
              </w:rPr>
              <w:t>old</w:t>
            </w:r>
          </w:p>
        </w:tc>
      </w:tr>
      <w:tr w:rsidR="00F16F25" w14:paraId="1CB40C0B" w14:textId="77777777" w:rsidTr="00F16F25">
        <w:trPr>
          <w:trHeight w:val="486"/>
          <w:jc w:val="center"/>
        </w:trPr>
        <w:tc>
          <w:tcPr>
            <w:tcW w:w="7661" w:type="dxa"/>
          </w:tcPr>
          <w:p w14:paraId="1C7A58F9" w14:textId="56402A4A" w:rsidR="00F16F25" w:rsidRPr="00417BE3" w:rsidRDefault="00F16F25" w:rsidP="00F16F2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bidi="ar-SY"/>
              </w:rPr>
            </w:pPr>
            <w:r w:rsidRPr="00417BE3">
              <w:rPr>
                <w:sz w:val="28"/>
                <w:szCs w:val="28"/>
                <w:lang w:bidi="ar-SY"/>
              </w:rPr>
              <w:t xml:space="preserve">The key </w:t>
            </w:r>
            <w:r w:rsidRPr="000108AC">
              <w:rPr>
                <w:color w:val="2F5496" w:themeColor="accent1" w:themeShade="BF"/>
                <w:sz w:val="28"/>
                <w:szCs w:val="28"/>
                <w:lang w:bidi="ar-SY"/>
              </w:rPr>
              <w:t>is</w:t>
            </w:r>
            <w:r w:rsidRPr="00417BE3">
              <w:rPr>
                <w:sz w:val="28"/>
                <w:szCs w:val="28"/>
                <w:lang w:bidi="ar-SY"/>
              </w:rPr>
              <w:t xml:space="preserve"> broken</w:t>
            </w:r>
            <w:r w:rsidR="00DD4BB3">
              <w:rPr>
                <w:sz w:val="28"/>
                <w:szCs w:val="28"/>
                <w:lang w:bidi="ar-SY"/>
              </w:rPr>
              <w:t>.</w:t>
            </w:r>
            <w:r w:rsidR="000108AC">
              <w:rPr>
                <w:rFonts w:hint="cs"/>
                <w:sz w:val="28"/>
                <w:szCs w:val="28"/>
                <w:rtl/>
                <w:lang w:bidi="ar-SY"/>
              </w:rPr>
              <w:t xml:space="preserve"> </w:t>
            </w:r>
          </w:p>
        </w:tc>
      </w:tr>
      <w:tr w:rsidR="00F16F25" w14:paraId="7F98BD04" w14:textId="77777777" w:rsidTr="00F16F25">
        <w:trPr>
          <w:trHeight w:val="472"/>
          <w:jc w:val="center"/>
        </w:trPr>
        <w:tc>
          <w:tcPr>
            <w:tcW w:w="7661" w:type="dxa"/>
          </w:tcPr>
          <w:p w14:paraId="423ED5B1" w14:textId="76A34334" w:rsidR="00F16F25" w:rsidRPr="00417BE3" w:rsidRDefault="00F16F25" w:rsidP="00F16F2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bidi="ar-SY"/>
              </w:rPr>
            </w:pPr>
            <w:r w:rsidRPr="00417BE3">
              <w:rPr>
                <w:sz w:val="28"/>
                <w:szCs w:val="28"/>
                <w:lang w:bidi="ar-SY"/>
              </w:rPr>
              <w:t xml:space="preserve">The shirt </w:t>
            </w:r>
            <w:r w:rsidRPr="000108AC">
              <w:rPr>
                <w:color w:val="2F5496" w:themeColor="accent1" w:themeShade="BF"/>
                <w:sz w:val="28"/>
                <w:szCs w:val="28"/>
                <w:lang w:bidi="ar-SY"/>
              </w:rPr>
              <w:t>is</w:t>
            </w:r>
            <w:r w:rsidRPr="00417BE3">
              <w:rPr>
                <w:sz w:val="28"/>
                <w:szCs w:val="28"/>
                <w:lang w:bidi="ar-SY"/>
              </w:rPr>
              <w:t xml:space="preserve"> new.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</w:t>
            </w:r>
          </w:p>
        </w:tc>
      </w:tr>
      <w:tr w:rsidR="00F16F25" w14:paraId="6817063A" w14:textId="77777777" w:rsidTr="00F16F25">
        <w:trPr>
          <w:trHeight w:val="472"/>
          <w:jc w:val="center"/>
        </w:trPr>
        <w:tc>
          <w:tcPr>
            <w:tcW w:w="7661" w:type="dxa"/>
          </w:tcPr>
          <w:p w14:paraId="21983ADD" w14:textId="7056186D" w:rsidR="00F16F25" w:rsidRPr="00417BE3" w:rsidRDefault="00F16F25" w:rsidP="00F16F2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bidi="ar-SY"/>
              </w:rPr>
            </w:pPr>
            <w:r w:rsidRPr="00417BE3">
              <w:rPr>
                <w:sz w:val="28"/>
                <w:szCs w:val="28"/>
                <w:lang w:bidi="ar-SY"/>
              </w:rPr>
              <w:t>The bag is heavy.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</w:t>
            </w:r>
          </w:p>
        </w:tc>
      </w:tr>
    </w:tbl>
    <w:p w14:paraId="0F4D4A4B" w14:textId="77777777" w:rsidR="00CE4D21" w:rsidRPr="001951BD" w:rsidRDefault="00CE4D21" w:rsidP="00CE4D21">
      <w:pPr>
        <w:rPr>
          <w:b/>
          <w:bCs/>
          <w:sz w:val="28"/>
          <w:szCs w:val="28"/>
          <w:rtl/>
          <w:lang w:bidi="ar-SY"/>
        </w:rPr>
      </w:pPr>
      <w:r w:rsidRPr="001951BD">
        <w:rPr>
          <w:rFonts w:hint="cs"/>
          <w:b/>
          <w:bCs/>
          <w:sz w:val="28"/>
          <w:szCs w:val="28"/>
          <w:rtl/>
          <w:lang w:bidi="ar-SY"/>
        </w:rPr>
        <w:t>تمرين 2</w:t>
      </w:r>
    </w:p>
    <w:p w14:paraId="0B6923AF" w14:textId="3F88230A" w:rsidR="00F16F25" w:rsidRPr="001951BD" w:rsidRDefault="00F16F25" w:rsidP="00F16F25">
      <w:pPr>
        <w:rPr>
          <w:b/>
          <w:bCs/>
          <w:sz w:val="28"/>
          <w:szCs w:val="28"/>
          <w:lang w:bidi="ar-SY"/>
        </w:rPr>
      </w:pPr>
      <w:r w:rsidRPr="001951BD">
        <w:rPr>
          <w:b/>
          <w:bCs/>
          <w:sz w:val="28"/>
          <w:szCs w:val="28"/>
          <w:lang w:bidi="ar-SY"/>
        </w:rPr>
        <w:t>how do you say the following?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4227"/>
      </w:tblGrid>
      <w:tr w:rsidR="00F16F25" w:rsidRPr="00297B40" w14:paraId="475754EF" w14:textId="77777777">
        <w:trPr>
          <w:trHeight w:val="1028"/>
        </w:trPr>
        <w:tc>
          <w:tcPr>
            <w:tcW w:w="4227" w:type="dxa"/>
          </w:tcPr>
          <w:p w14:paraId="5B8AB3A2" w14:textId="77777777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>The big house</w:t>
            </w:r>
          </w:p>
          <w:p w14:paraId="731A3D7E" w14:textId="31F3F53A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  <w:tc>
          <w:tcPr>
            <w:tcW w:w="4227" w:type="dxa"/>
          </w:tcPr>
          <w:p w14:paraId="50B5FD57" w14:textId="77777777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>A heavy bag</w:t>
            </w:r>
          </w:p>
          <w:p w14:paraId="70C4C21A" w14:textId="77136DA3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</w:tr>
      <w:tr w:rsidR="00F16F25" w:rsidRPr="00297B40" w14:paraId="27BEDDD9" w14:textId="77777777">
        <w:trPr>
          <w:trHeight w:val="1000"/>
        </w:trPr>
        <w:tc>
          <w:tcPr>
            <w:tcW w:w="4227" w:type="dxa"/>
          </w:tcPr>
          <w:p w14:paraId="7C622777" w14:textId="77777777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 xml:space="preserve">The old </w:t>
            </w:r>
            <w:r>
              <w:rPr>
                <w:sz w:val="28"/>
                <w:szCs w:val="28"/>
                <w:lang w:bidi="ar-SY"/>
              </w:rPr>
              <w:t>University</w:t>
            </w:r>
            <w:r w:rsidRPr="00297B40">
              <w:rPr>
                <w:sz w:val="28"/>
                <w:szCs w:val="28"/>
                <w:lang w:bidi="ar-SY"/>
              </w:rPr>
              <w:t>.</w:t>
            </w:r>
          </w:p>
          <w:p w14:paraId="5C910DD8" w14:textId="2B305024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  <w:tc>
          <w:tcPr>
            <w:tcW w:w="4227" w:type="dxa"/>
          </w:tcPr>
          <w:p w14:paraId="43CCFCFF" w14:textId="3A0F1B9C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 xml:space="preserve">A </w:t>
            </w:r>
            <w:r w:rsidR="0045379F">
              <w:rPr>
                <w:sz w:val="28"/>
                <w:szCs w:val="28"/>
                <w:lang w:bidi="ar-SY"/>
              </w:rPr>
              <w:t>beautiful</w:t>
            </w:r>
            <w:r w:rsidRPr="00297B40">
              <w:rPr>
                <w:sz w:val="28"/>
                <w:szCs w:val="28"/>
                <w:lang w:bidi="ar-SY"/>
              </w:rPr>
              <w:t xml:space="preserve"> dog.</w:t>
            </w:r>
          </w:p>
          <w:p w14:paraId="2A12A133" w14:textId="70A84600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</w:tr>
      <w:tr w:rsidR="00F16F25" w:rsidRPr="00297B40" w14:paraId="3444B9E4" w14:textId="77777777">
        <w:trPr>
          <w:trHeight w:val="1028"/>
        </w:trPr>
        <w:tc>
          <w:tcPr>
            <w:tcW w:w="4227" w:type="dxa"/>
          </w:tcPr>
          <w:p w14:paraId="605189C6" w14:textId="77777777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>The broken</w:t>
            </w:r>
            <w:r>
              <w:rPr>
                <w:sz w:val="28"/>
                <w:szCs w:val="28"/>
                <w:lang w:bidi="ar-SY"/>
              </w:rPr>
              <w:t xml:space="preserve"> pen</w:t>
            </w:r>
            <w:r w:rsidRPr="00297B40">
              <w:rPr>
                <w:sz w:val="28"/>
                <w:szCs w:val="28"/>
                <w:lang w:bidi="ar-SY"/>
              </w:rPr>
              <w:t>.</w:t>
            </w:r>
          </w:p>
          <w:p w14:paraId="331F56C2" w14:textId="4A4F1131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  <w:tc>
          <w:tcPr>
            <w:tcW w:w="4227" w:type="dxa"/>
          </w:tcPr>
          <w:p w14:paraId="5450248C" w14:textId="77777777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 xml:space="preserve">The book </w:t>
            </w:r>
            <w:r w:rsidRPr="006653FD">
              <w:rPr>
                <w:sz w:val="28"/>
                <w:szCs w:val="28"/>
                <w:highlight w:val="yellow"/>
                <w:lang w:bidi="ar-SY"/>
              </w:rPr>
              <w:t>of</w:t>
            </w:r>
            <w:r w:rsidRPr="00297B40">
              <w:rPr>
                <w:sz w:val="28"/>
                <w:szCs w:val="28"/>
                <w:lang w:bidi="ar-SY"/>
              </w:rPr>
              <w:t xml:space="preserve"> the student</w:t>
            </w:r>
          </w:p>
          <w:p w14:paraId="2196E10F" w14:textId="777F2CF9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</w:tr>
      <w:tr w:rsidR="00F16F25" w:rsidRPr="00297B40" w14:paraId="0F5BA1FA" w14:textId="77777777">
        <w:trPr>
          <w:trHeight w:val="1028"/>
        </w:trPr>
        <w:tc>
          <w:tcPr>
            <w:tcW w:w="4227" w:type="dxa"/>
          </w:tcPr>
          <w:p w14:paraId="4B9C3792" w14:textId="30BCDAA3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 xml:space="preserve">The </w:t>
            </w:r>
            <w:r>
              <w:rPr>
                <w:sz w:val="28"/>
                <w:szCs w:val="28"/>
                <w:lang w:bidi="ar-SY"/>
              </w:rPr>
              <w:t xml:space="preserve">black &amp; </w:t>
            </w:r>
            <w:r w:rsidRPr="00297B40">
              <w:rPr>
                <w:sz w:val="28"/>
                <w:szCs w:val="28"/>
                <w:lang w:bidi="ar-SY"/>
              </w:rPr>
              <w:t>white</w:t>
            </w:r>
            <w:r>
              <w:rPr>
                <w:sz w:val="28"/>
                <w:szCs w:val="28"/>
                <w:lang w:bidi="ar-SY"/>
              </w:rPr>
              <w:t xml:space="preserve"> shirt.</w:t>
            </w:r>
          </w:p>
          <w:p w14:paraId="430CAA6A" w14:textId="56535619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  <w:tc>
          <w:tcPr>
            <w:tcW w:w="4227" w:type="dxa"/>
          </w:tcPr>
          <w:p w14:paraId="57F27E32" w14:textId="77777777" w:rsidR="00F16F25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  <w:r w:rsidRPr="00297B40">
              <w:rPr>
                <w:sz w:val="28"/>
                <w:szCs w:val="28"/>
                <w:lang w:bidi="ar-SY"/>
              </w:rPr>
              <w:t xml:space="preserve">The bus </w:t>
            </w:r>
            <w:r w:rsidRPr="006653FD">
              <w:rPr>
                <w:sz w:val="28"/>
                <w:szCs w:val="28"/>
                <w:highlight w:val="yellow"/>
                <w:lang w:bidi="ar-SY"/>
              </w:rPr>
              <w:t>of</w:t>
            </w:r>
            <w:r w:rsidRPr="00297B40">
              <w:rPr>
                <w:sz w:val="28"/>
                <w:szCs w:val="28"/>
                <w:lang w:bidi="ar-SY"/>
              </w:rPr>
              <w:t xml:space="preserve"> the university.</w:t>
            </w:r>
          </w:p>
          <w:p w14:paraId="0CE02E44" w14:textId="561AD9FE" w:rsidR="00F16F25" w:rsidRPr="00297B40" w:rsidRDefault="00F16F25" w:rsidP="00F16F2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bidi="ar-SY"/>
              </w:rPr>
            </w:pPr>
          </w:p>
        </w:tc>
      </w:tr>
    </w:tbl>
    <w:p w14:paraId="4081959F" w14:textId="2E4A5548" w:rsidR="00F16F25" w:rsidRDefault="00F16F25" w:rsidP="00F42C08">
      <w:pPr>
        <w:bidi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>تمرين 3</w:t>
      </w:r>
    </w:p>
    <w:p w14:paraId="4655C396" w14:textId="77777777" w:rsidR="00F16F25" w:rsidRPr="001951BD" w:rsidRDefault="00F16F25" w:rsidP="00F16F25">
      <w:pPr>
        <w:rPr>
          <w:b/>
          <w:bCs/>
          <w:sz w:val="28"/>
          <w:szCs w:val="28"/>
          <w:lang w:bidi="ar-SY"/>
        </w:rPr>
      </w:pPr>
      <w:r w:rsidRPr="001951BD">
        <w:rPr>
          <w:b/>
          <w:bCs/>
          <w:sz w:val="28"/>
          <w:szCs w:val="28"/>
          <w:lang w:bidi="ar-SY"/>
        </w:rPr>
        <w:t>Work with your partner, say the following sentences:</w:t>
      </w:r>
    </w:p>
    <w:p w14:paraId="633D2EA0" w14:textId="5F29C81A" w:rsidR="00F16F25" w:rsidRPr="00F42C08" w:rsidRDefault="00F16F25" w:rsidP="00F16F25">
      <w:pPr>
        <w:pStyle w:val="ListParagraph"/>
        <w:numPr>
          <w:ilvl w:val="0"/>
          <w:numId w:val="8"/>
        </w:numPr>
        <w:spacing w:line="480" w:lineRule="auto"/>
        <w:rPr>
          <w:sz w:val="24"/>
          <w:lang w:bidi="ar-SY"/>
        </w:rPr>
      </w:pPr>
      <w:r w:rsidRPr="00F42C08">
        <w:rPr>
          <w:sz w:val="24"/>
          <w:lang w:bidi="ar-SY"/>
        </w:rPr>
        <w:t>The new book is expensive</w:t>
      </w:r>
      <w:r w:rsidR="001244F3">
        <w:rPr>
          <w:rFonts w:hint="cs"/>
          <w:sz w:val="24"/>
          <w:rtl/>
          <w:lang w:bidi="ar-SY"/>
        </w:rPr>
        <w:t xml:space="preserve"> </w:t>
      </w:r>
    </w:p>
    <w:p w14:paraId="3D32A7DC" w14:textId="5213D156" w:rsidR="00F16F25" w:rsidRPr="00F42C08" w:rsidRDefault="006128D3" w:rsidP="00F16F25">
      <w:pPr>
        <w:pStyle w:val="ListParagraph"/>
        <w:numPr>
          <w:ilvl w:val="0"/>
          <w:numId w:val="8"/>
        </w:numPr>
        <w:spacing w:line="480" w:lineRule="auto"/>
        <w:rPr>
          <w:sz w:val="24"/>
          <w:lang w:bidi="ar-SY"/>
        </w:rPr>
      </w:pPr>
      <w:r w:rsidRPr="00F42C08">
        <w:rPr>
          <w:sz w:val="24"/>
          <w:lang w:bidi="ar-SY"/>
        </w:rPr>
        <w:t>The Nile</w:t>
      </w:r>
      <w:r>
        <w:rPr>
          <w:sz w:val="24"/>
          <w:lang w:bidi="ar-SY"/>
        </w:rPr>
        <w:t>’s River</w:t>
      </w:r>
      <w:r w:rsidR="00F16F25" w:rsidRPr="00F42C08">
        <w:rPr>
          <w:sz w:val="24"/>
          <w:lang w:bidi="ar-SY"/>
        </w:rPr>
        <w:t xml:space="preserve"> is long</w:t>
      </w:r>
      <w:r>
        <w:rPr>
          <w:sz w:val="24"/>
          <w:lang w:bidi="ar-SY"/>
        </w:rPr>
        <w:t>.</w:t>
      </w:r>
      <w:r w:rsidR="00100BE7">
        <w:rPr>
          <w:rFonts w:hint="cs"/>
          <w:sz w:val="24"/>
          <w:rtl/>
          <w:lang w:bidi="ar-SY"/>
        </w:rPr>
        <w:t xml:space="preserve"> </w:t>
      </w:r>
      <w:r w:rsidR="00535C6C">
        <w:rPr>
          <w:rFonts w:hint="cs"/>
          <w:sz w:val="24"/>
          <w:rtl/>
          <w:lang w:bidi="ar-SY"/>
        </w:rPr>
        <w:t xml:space="preserve"> </w:t>
      </w:r>
    </w:p>
    <w:p w14:paraId="5B5E86CD" w14:textId="3858A686" w:rsidR="00F16F25" w:rsidRPr="00F42C08" w:rsidRDefault="00F16F25" w:rsidP="00F16F25">
      <w:pPr>
        <w:pStyle w:val="ListParagraph"/>
        <w:numPr>
          <w:ilvl w:val="0"/>
          <w:numId w:val="8"/>
        </w:numPr>
        <w:spacing w:line="480" w:lineRule="auto"/>
        <w:rPr>
          <w:sz w:val="24"/>
          <w:lang w:bidi="ar-SY"/>
        </w:rPr>
      </w:pPr>
      <w:r w:rsidRPr="00F42C08">
        <w:rPr>
          <w:sz w:val="24"/>
          <w:lang w:bidi="ar-SY"/>
        </w:rPr>
        <w:t>A small house in a big city.</w:t>
      </w:r>
      <w:r w:rsidR="002B37C7">
        <w:rPr>
          <w:rFonts w:hint="cs"/>
          <w:sz w:val="24"/>
          <w:rtl/>
          <w:lang w:bidi="ar-SY"/>
        </w:rPr>
        <w:t xml:space="preserve"> </w:t>
      </w:r>
    </w:p>
    <w:p w14:paraId="5466452E" w14:textId="3BF93780" w:rsidR="00F16F25" w:rsidRDefault="00F16F25" w:rsidP="00F16F25">
      <w:pPr>
        <w:pStyle w:val="ListParagraph"/>
        <w:numPr>
          <w:ilvl w:val="0"/>
          <w:numId w:val="8"/>
        </w:numPr>
        <w:spacing w:line="480" w:lineRule="auto"/>
        <w:rPr>
          <w:sz w:val="24"/>
          <w:lang w:bidi="ar-SY"/>
        </w:rPr>
      </w:pPr>
      <w:r w:rsidRPr="00F42C08">
        <w:rPr>
          <w:sz w:val="24"/>
          <w:lang w:bidi="ar-SY"/>
        </w:rPr>
        <w:t>A beautiful black and white film.</w:t>
      </w:r>
      <w:r w:rsidR="001D09A8">
        <w:rPr>
          <w:rFonts w:hint="cs"/>
          <w:sz w:val="24"/>
          <w:rtl/>
          <w:lang w:bidi="ar-SY"/>
        </w:rPr>
        <w:t xml:space="preserve"> </w:t>
      </w:r>
    </w:p>
    <w:p w14:paraId="7998DFB9" w14:textId="77777777" w:rsidR="001B4B7B" w:rsidRDefault="001B4B7B" w:rsidP="001B4B7B">
      <w:pPr>
        <w:pStyle w:val="ListParagraph"/>
        <w:spacing w:line="480" w:lineRule="auto"/>
        <w:rPr>
          <w:sz w:val="24"/>
          <w:lang w:bidi="ar-SY"/>
        </w:rPr>
      </w:pPr>
    </w:p>
    <w:p w14:paraId="3B21B8A7" w14:textId="77777777" w:rsidR="001B4B7B" w:rsidRDefault="001B4B7B" w:rsidP="001B4B7B">
      <w:pPr>
        <w:pStyle w:val="ListParagraph"/>
        <w:spacing w:line="480" w:lineRule="auto"/>
        <w:rPr>
          <w:sz w:val="24"/>
          <w:lang w:bidi="ar-SY"/>
        </w:rPr>
      </w:pPr>
    </w:p>
    <w:p w14:paraId="3196A359" w14:textId="77777777" w:rsidR="001B4B7B" w:rsidRDefault="001B4B7B" w:rsidP="001B4B7B">
      <w:pPr>
        <w:pStyle w:val="ListParagraph"/>
        <w:spacing w:line="480" w:lineRule="auto"/>
        <w:rPr>
          <w:sz w:val="24"/>
          <w:lang w:bidi="ar-SY"/>
        </w:rPr>
      </w:pPr>
    </w:p>
    <w:p w14:paraId="76BB5A7D" w14:textId="77777777" w:rsidR="00F16F25" w:rsidRDefault="00F16F25" w:rsidP="00F16F25">
      <w:pPr>
        <w:pStyle w:val="Heading1"/>
        <w:numPr>
          <w:ilvl w:val="0"/>
          <w:numId w:val="0"/>
        </w:numPr>
        <w:bidi w:val="0"/>
        <w:jc w:val="center"/>
      </w:pPr>
      <w:r w:rsidRPr="00023679">
        <w:lastRenderedPageBreak/>
        <w:t>The Definite Article (</w:t>
      </w:r>
      <w:r w:rsidRPr="00023679">
        <w:rPr>
          <w:rFonts w:hint="cs"/>
          <w:rtl/>
        </w:rPr>
        <w:t>ال</w:t>
      </w:r>
      <w:r w:rsidRPr="00023679"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44F58E7D" w14:textId="77777777">
        <w:tc>
          <w:tcPr>
            <w:tcW w:w="4508" w:type="dxa"/>
          </w:tcPr>
          <w:p w14:paraId="5C240FEA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bus is red</w:t>
            </w:r>
          </w:p>
        </w:tc>
        <w:tc>
          <w:tcPr>
            <w:tcW w:w="4508" w:type="dxa"/>
          </w:tcPr>
          <w:p w14:paraId="6E837A3E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  <w:tr w:rsidR="00F16F25" w:rsidRPr="00CD6AAE" w14:paraId="725B7E98" w14:textId="77777777">
        <w:tc>
          <w:tcPr>
            <w:tcW w:w="4508" w:type="dxa"/>
          </w:tcPr>
          <w:p w14:paraId="1B6835E4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red bus</w:t>
            </w:r>
          </w:p>
        </w:tc>
        <w:tc>
          <w:tcPr>
            <w:tcW w:w="4508" w:type="dxa"/>
          </w:tcPr>
          <w:p w14:paraId="07E83590" w14:textId="652F908D" w:rsidR="00F16F25" w:rsidRPr="00CD6AAE" w:rsidRDefault="00F16F25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الباص الأحمر</w:t>
            </w:r>
          </w:p>
        </w:tc>
      </w:tr>
      <w:tr w:rsidR="00F16F25" w:rsidRPr="00CD6AAE" w14:paraId="0ACDDBB7" w14:textId="77777777">
        <w:tc>
          <w:tcPr>
            <w:tcW w:w="4508" w:type="dxa"/>
          </w:tcPr>
          <w:p w14:paraId="3B1490A5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red bus</w:t>
            </w:r>
          </w:p>
        </w:tc>
        <w:tc>
          <w:tcPr>
            <w:tcW w:w="4508" w:type="dxa"/>
          </w:tcPr>
          <w:p w14:paraId="1EFDD47F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</w:tbl>
    <w:p w14:paraId="1672AB36" w14:textId="77777777" w:rsidR="00F16F25" w:rsidRPr="00CD6AAE" w:rsidRDefault="00F16F25" w:rsidP="00F16F25">
      <w:pPr>
        <w:jc w:val="center"/>
        <w:rPr>
          <w:sz w:val="28"/>
          <w:szCs w:val="28"/>
          <w:lang w:bidi="ar-S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6A21643F" w14:textId="77777777">
        <w:tc>
          <w:tcPr>
            <w:tcW w:w="4508" w:type="dxa"/>
          </w:tcPr>
          <w:p w14:paraId="481F0524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new radio</w:t>
            </w:r>
          </w:p>
        </w:tc>
        <w:tc>
          <w:tcPr>
            <w:tcW w:w="4508" w:type="dxa"/>
          </w:tcPr>
          <w:p w14:paraId="69151DB4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  <w:tr w:rsidR="00F16F25" w:rsidRPr="00CD6AAE" w14:paraId="2268A673" w14:textId="77777777">
        <w:tc>
          <w:tcPr>
            <w:tcW w:w="4508" w:type="dxa"/>
          </w:tcPr>
          <w:p w14:paraId="1E0FA745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new radio</w:t>
            </w:r>
          </w:p>
        </w:tc>
        <w:tc>
          <w:tcPr>
            <w:tcW w:w="4508" w:type="dxa"/>
          </w:tcPr>
          <w:p w14:paraId="5990C87F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راديو جديد</w:t>
            </w:r>
          </w:p>
        </w:tc>
      </w:tr>
      <w:tr w:rsidR="00F16F25" w:rsidRPr="00CD6AAE" w14:paraId="04584A8A" w14:textId="77777777">
        <w:tc>
          <w:tcPr>
            <w:tcW w:w="4508" w:type="dxa"/>
          </w:tcPr>
          <w:p w14:paraId="23C65C5A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radio is new</w:t>
            </w:r>
          </w:p>
        </w:tc>
        <w:tc>
          <w:tcPr>
            <w:tcW w:w="4508" w:type="dxa"/>
          </w:tcPr>
          <w:p w14:paraId="0BD1A29E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</w:tbl>
    <w:p w14:paraId="4A303A04" w14:textId="77777777" w:rsidR="00F16F25" w:rsidRPr="00CD6AAE" w:rsidRDefault="00F16F25" w:rsidP="00F16F25">
      <w:pPr>
        <w:jc w:val="center"/>
        <w:rPr>
          <w:sz w:val="28"/>
          <w:szCs w:val="28"/>
          <w:lang w:bidi="ar-S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615C53B1" w14:textId="77777777">
        <w:tc>
          <w:tcPr>
            <w:tcW w:w="4508" w:type="dxa"/>
          </w:tcPr>
          <w:p w14:paraId="372E99E6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small chicken</w:t>
            </w:r>
          </w:p>
        </w:tc>
        <w:tc>
          <w:tcPr>
            <w:tcW w:w="4508" w:type="dxa"/>
          </w:tcPr>
          <w:p w14:paraId="11D2DC5B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  <w:tr w:rsidR="00F16F25" w:rsidRPr="00CD6AAE" w14:paraId="07244EB7" w14:textId="77777777">
        <w:tc>
          <w:tcPr>
            <w:tcW w:w="4508" w:type="dxa"/>
          </w:tcPr>
          <w:p w14:paraId="2E0395D4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small chicken</w:t>
            </w:r>
          </w:p>
        </w:tc>
        <w:tc>
          <w:tcPr>
            <w:tcW w:w="4508" w:type="dxa"/>
          </w:tcPr>
          <w:p w14:paraId="5A97A867" w14:textId="77777777" w:rsidR="00F16F25" w:rsidRPr="00CD6AAE" w:rsidRDefault="00F16F25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الدجاجة ص</w:t>
            </w:r>
            <w:r w:rsidRPr="00D95598">
              <w:rPr>
                <w:rFonts w:hint="cs"/>
                <w:color w:val="C45911" w:themeColor="accent2" w:themeShade="BF"/>
                <w:sz w:val="28"/>
                <w:szCs w:val="28"/>
                <w:rtl/>
                <w:lang w:bidi="ar-SY"/>
              </w:rPr>
              <w:t>غ</w:t>
            </w: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ي</w:t>
            </w:r>
            <w:r w:rsidRPr="00D95598">
              <w:rPr>
                <w:rFonts w:hint="cs"/>
                <w:color w:val="FF0000"/>
                <w:sz w:val="28"/>
                <w:szCs w:val="28"/>
                <w:rtl/>
                <w:lang w:bidi="ar-SY"/>
              </w:rPr>
              <w:t>ر</w:t>
            </w: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ة</w:t>
            </w:r>
          </w:p>
        </w:tc>
      </w:tr>
      <w:tr w:rsidR="00F16F25" w:rsidRPr="00CD6AAE" w14:paraId="7AA1BAFE" w14:textId="77777777">
        <w:tc>
          <w:tcPr>
            <w:tcW w:w="4508" w:type="dxa"/>
          </w:tcPr>
          <w:p w14:paraId="16EC670C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chicken is small</w:t>
            </w:r>
          </w:p>
        </w:tc>
        <w:tc>
          <w:tcPr>
            <w:tcW w:w="4508" w:type="dxa"/>
          </w:tcPr>
          <w:p w14:paraId="063A036A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</w:tbl>
    <w:p w14:paraId="298F9909" w14:textId="77777777" w:rsidR="00F16F25" w:rsidRPr="00CD6AAE" w:rsidRDefault="00F16F25" w:rsidP="00F16F25">
      <w:pPr>
        <w:jc w:val="center"/>
        <w:rPr>
          <w:sz w:val="28"/>
          <w:szCs w:val="28"/>
          <w:lang w:bidi="ar-S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4E2FA853" w14:textId="77777777">
        <w:tc>
          <w:tcPr>
            <w:tcW w:w="4508" w:type="dxa"/>
          </w:tcPr>
          <w:p w14:paraId="04EEC45E" w14:textId="55EB4889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 xml:space="preserve">The teacher </w:t>
            </w:r>
            <w:r w:rsidR="00F65CC7" w:rsidRPr="00F3741A">
              <w:rPr>
                <w:color w:val="FF0000"/>
                <w:sz w:val="28"/>
                <w:szCs w:val="28"/>
                <w:highlight w:val="yellow"/>
                <w:lang w:bidi="ar-SY"/>
              </w:rPr>
              <w:t>of</w:t>
            </w:r>
            <w:r w:rsidRPr="00CD6AAE">
              <w:rPr>
                <w:sz w:val="28"/>
                <w:szCs w:val="28"/>
                <w:lang w:bidi="ar-SY"/>
              </w:rPr>
              <w:t xml:space="preserve"> the school</w:t>
            </w:r>
          </w:p>
        </w:tc>
        <w:tc>
          <w:tcPr>
            <w:tcW w:w="4508" w:type="dxa"/>
          </w:tcPr>
          <w:p w14:paraId="56EFF24F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  <w:tr w:rsidR="00F16F25" w:rsidRPr="00CD6AAE" w14:paraId="446EB59B" w14:textId="77777777">
        <w:tc>
          <w:tcPr>
            <w:tcW w:w="4508" w:type="dxa"/>
          </w:tcPr>
          <w:p w14:paraId="15595A03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teacher in a school</w:t>
            </w:r>
          </w:p>
        </w:tc>
        <w:tc>
          <w:tcPr>
            <w:tcW w:w="4508" w:type="dxa"/>
          </w:tcPr>
          <w:p w14:paraId="1FDEE11C" w14:textId="5819FB4D" w:rsidR="00F16F25" w:rsidRPr="00CD6AAE" w:rsidRDefault="00F16F25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مدر</w:t>
            </w:r>
            <w:r w:rsidR="004669A7">
              <w:rPr>
                <w:rFonts w:hint="cs"/>
                <w:sz w:val="28"/>
                <w:szCs w:val="28"/>
                <w:rtl/>
                <w:lang w:bidi="ar-SY"/>
              </w:rPr>
              <w:t>ّ</w:t>
            </w: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س المدرسة</w:t>
            </w:r>
          </w:p>
        </w:tc>
      </w:tr>
      <w:tr w:rsidR="00F16F25" w:rsidRPr="00CD6AAE" w14:paraId="34A55C25" w14:textId="77777777">
        <w:tc>
          <w:tcPr>
            <w:tcW w:w="4508" w:type="dxa"/>
          </w:tcPr>
          <w:p w14:paraId="6639CB41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teacher is in a school</w:t>
            </w:r>
          </w:p>
        </w:tc>
        <w:tc>
          <w:tcPr>
            <w:tcW w:w="4508" w:type="dxa"/>
          </w:tcPr>
          <w:p w14:paraId="5237758C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</w:tbl>
    <w:p w14:paraId="46CCBA94" w14:textId="77777777" w:rsidR="00F16F25" w:rsidRPr="00CD6AAE" w:rsidRDefault="00F16F25" w:rsidP="00F16F25">
      <w:pPr>
        <w:jc w:val="center"/>
        <w:rPr>
          <w:sz w:val="28"/>
          <w:szCs w:val="28"/>
          <w:lang w:bidi="ar-S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32B2A492" w14:textId="77777777">
        <w:tc>
          <w:tcPr>
            <w:tcW w:w="4508" w:type="dxa"/>
          </w:tcPr>
          <w:p w14:paraId="371E9004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big house</w:t>
            </w:r>
          </w:p>
        </w:tc>
        <w:tc>
          <w:tcPr>
            <w:tcW w:w="4508" w:type="dxa"/>
          </w:tcPr>
          <w:p w14:paraId="2A87B189" w14:textId="22ED5F1A" w:rsidR="00F16F25" w:rsidRPr="00CD6AAE" w:rsidRDefault="00D157A3">
            <w:pPr>
              <w:jc w:val="center"/>
              <w:rPr>
                <w:sz w:val="28"/>
                <w:szCs w:val="28"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بيت كبير</w:t>
            </w:r>
          </w:p>
        </w:tc>
      </w:tr>
      <w:tr w:rsidR="00F16F25" w:rsidRPr="00CD6AAE" w14:paraId="6CB68979" w14:textId="77777777">
        <w:tc>
          <w:tcPr>
            <w:tcW w:w="4508" w:type="dxa"/>
          </w:tcPr>
          <w:p w14:paraId="0A6039AD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big house</w:t>
            </w:r>
          </w:p>
        </w:tc>
        <w:tc>
          <w:tcPr>
            <w:tcW w:w="4508" w:type="dxa"/>
          </w:tcPr>
          <w:p w14:paraId="28916403" w14:textId="77777777" w:rsidR="00F16F25" w:rsidRPr="00CD6AAE" w:rsidRDefault="00F16F25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البيت كبير</w:t>
            </w:r>
          </w:p>
        </w:tc>
      </w:tr>
      <w:tr w:rsidR="00F16F25" w:rsidRPr="00CD6AAE" w14:paraId="675720A7" w14:textId="77777777">
        <w:tc>
          <w:tcPr>
            <w:tcW w:w="4508" w:type="dxa"/>
          </w:tcPr>
          <w:p w14:paraId="31C4E49D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house is big</w:t>
            </w:r>
          </w:p>
        </w:tc>
        <w:tc>
          <w:tcPr>
            <w:tcW w:w="4508" w:type="dxa"/>
          </w:tcPr>
          <w:p w14:paraId="69832609" w14:textId="52B8ADED" w:rsidR="00F16F25" w:rsidRPr="00CD6AAE" w:rsidRDefault="00D157A3">
            <w:pPr>
              <w:jc w:val="center"/>
              <w:rPr>
                <w:sz w:val="28"/>
                <w:szCs w:val="28"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البيت الكبير</w:t>
            </w:r>
          </w:p>
        </w:tc>
      </w:tr>
    </w:tbl>
    <w:p w14:paraId="148C8A67" w14:textId="77777777" w:rsidR="00F16F25" w:rsidRPr="00CD6AAE" w:rsidRDefault="00F16F25" w:rsidP="00F16F25">
      <w:pPr>
        <w:jc w:val="center"/>
        <w:rPr>
          <w:sz w:val="28"/>
          <w:szCs w:val="28"/>
          <w:lang w:bidi="ar-S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37D0A8FB" w14:textId="77777777">
        <w:tc>
          <w:tcPr>
            <w:tcW w:w="4508" w:type="dxa"/>
          </w:tcPr>
          <w:p w14:paraId="6EA63BD3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pen is broken</w:t>
            </w:r>
          </w:p>
        </w:tc>
        <w:tc>
          <w:tcPr>
            <w:tcW w:w="4508" w:type="dxa"/>
          </w:tcPr>
          <w:p w14:paraId="7A520682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  <w:tr w:rsidR="00F16F25" w:rsidRPr="00CD6AAE" w14:paraId="19C5036D" w14:textId="77777777">
        <w:tc>
          <w:tcPr>
            <w:tcW w:w="4508" w:type="dxa"/>
          </w:tcPr>
          <w:p w14:paraId="5AEF737B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broken pen</w:t>
            </w:r>
          </w:p>
        </w:tc>
        <w:tc>
          <w:tcPr>
            <w:tcW w:w="4508" w:type="dxa"/>
          </w:tcPr>
          <w:p w14:paraId="2F2E2EC5" w14:textId="77777777" w:rsidR="00F16F25" w:rsidRPr="00CD6AAE" w:rsidRDefault="00F16F25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قلم مكسور</w:t>
            </w:r>
          </w:p>
        </w:tc>
      </w:tr>
      <w:tr w:rsidR="00F16F25" w:rsidRPr="00CD6AAE" w14:paraId="3CECB5F8" w14:textId="77777777">
        <w:tc>
          <w:tcPr>
            <w:tcW w:w="4508" w:type="dxa"/>
          </w:tcPr>
          <w:p w14:paraId="3621277E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broken pen</w:t>
            </w:r>
          </w:p>
        </w:tc>
        <w:tc>
          <w:tcPr>
            <w:tcW w:w="4508" w:type="dxa"/>
          </w:tcPr>
          <w:p w14:paraId="30F4DDC6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</w:tbl>
    <w:p w14:paraId="600DB80B" w14:textId="77777777" w:rsidR="00F16F25" w:rsidRPr="00CD6AAE" w:rsidRDefault="00F16F25" w:rsidP="00F16F25">
      <w:pPr>
        <w:jc w:val="center"/>
        <w:rPr>
          <w:sz w:val="28"/>
          <w:szCs w:val="28"/>
          <w:rtl/>
          <w:lang w:bidi="ar-S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6F25" w:rsidRPr="00CD6AAE" w14:paraId="4603E964" w14:textId="77777777">
        <w:tc>
          <w:tcPr>
            <w:tcW w:w="4508" w:type="dxa"/>
          </w:tcPr>
          <w:p w14:paraId="095A6CBE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book is light</w:t>
            </w:r>
          </w:p>
        </w:tc>
        <w:tc>
          <w:tcPr>
            <w:tcW w:w="4508" w:type="dxa"/>
          </w:tcPr>
          <w:p w14:paraId="6D0A7A54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  <w:tr w:rsidR="00F16F25" w:rsidRPr="00CD6AAE" w14:paraId="4F675905" w14:textId="77777777">
        <w:tc>
          <w:tcPr>
            <w:tcW w:w="4508" w:type="dxa"/>
          </w:tcPr>
          <w:p w14:paraId="1F1D8B5B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A light book</w:t>
            </w:r>
          </w:p>
        </w:tc>
        <w:tc>
          <w:tcPr>
            <w:tcW w:w="4508" w:type="dxa"/>
          </w:tcPr>
          <w:p w14:paraId="4B77D65C" w14:textId="77777777" w:rsidR="00F16F25" w:rsidRPr="00CD6AAE" w:rsidRDefault="00F16F25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CD6AAE">
              <w:rPr>
                <w:rFonts w:hint="cs"/>
                <w:sz w:val="28"/>
                <w:szCs w:val="28"/>
                <w:rtl/>
                <w:lang w:bidi="ar-SY"/>
              </w:rPr>
              <w:t>الكتاب خفيف</w:t>
            </w:r>
          </w:p>
        </w:tc>
      </w:tr>
      <w:tr w:rsidR="00F16F25" w:rsidRPr="00CD6AAE" w14:paraId="0A9D039C" w14:textId="77777777">
        <w:tc>
          <w:tcPr>
            <w:tcW w:w="4508" w:type="dxa"/>
          </w:tcPr>
          <w:p w14:paraId="4ACEE73D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  <w:r w:rsidRPr="00CD6AAE">
              <w:rPr>
                <w:sz w:val="28"/>
                <w:szCs w:val="28"/>
                <w:lang w:bidi="ar-SY"/>
              </w:rPr>
              <w:t>The light book</w:t>
            </w:r>
          </w:p>
        </w:tc>
        <w:tc>
          <w:tcPr>
            <w:tcW w:w="4508" w:type="dxa"/>
          </w:tcPr>
          <w:p w14:paraId="7E89E181" w14:textId="77777777" w:rsidR="00F16F25" w:rsidRPr="00CD6AAE" w:rsidRDefault="00F16F25">
            <w:pPr>
              <w:jc w:val="center"/>
              <w:rPr>
                <w:sz w:val="28"/>
                <w:szCs w:val="28"/>
                <w:lang w:bidi="ar-SY"/>
              </w:rPr>
            </w:pPr>
          </w:p>
        </w:tc>
      </w:tr>
    </w:tbl>
    <w:p w14:paraId="44A020F5" w14:textId="77777777" w:rsidR="00F16F25" w:rsidRDefault="00F16F25" w:rsidP="00AC3FAD">
      <w:pPr>
        <w:rPr>
          <w:sz w:val="28"/>
          <w:szCs w:val="28"/>
          <w:rtl/>
          <w:lang w:bidi="ar-SY"/>
        </w:rPr>
      </w:pPr>
    </w:p>
    <w:p w14:paraId="7A983984" w14:textId="77777777" w:rsidR="00467F67" w:rsidRDefault="00467F67" w:rsidP="00AC3FAD">
      <w:pPr>
        <w:rPr>
          <w:sz w:val="28"/>
          <w:szCs w:val="28"/>
          <w:rtl/>
          <w:lang w:bidi="ar-SY"/>
        </w:rPr>
      </w:pPr>
    </w:p>
    <w:p w14:paraId="75A7E9E0" w14:textId="77777777" w:rsidR="001B4B7B" w:rsidRDefault="001B4B7B" w:rsidP="00AC3FAD">
      <w:pPr>
        <w:rPr>
          <w:sz w:val="28"/>
          <w:szCs w:val="28"/>
          <w:lang w:bidi="ar-SY"/>
        </w:rPr>
      </w:pPr>
    </w:p>
    <w:p w14:paraId="1066806F" w14:textId="77777777" w:rsidR="001B4B7B" w:rsidRDefault="001B4B7B" w:rsidP="00AC3FAD">
      <w:pPr>
        <w:rPr>
          <w:sz w:val="28"/>
          <w:szCs w:val="28"/>
          <w:lang w:bidi="ar-SY"/>
        </w:rPr>
      </w:pPr>
    </w:p>
    <w:p w14:paraId="5D6BBFA2" w14:textId="77777777" w:rsidR="001B4B7B" w:rsidRDefault="001B4B7B" w:rsidP="00AC3FAD">
      <w:pPr>
        <w:rPr>
          <w:sz w:val="28"/>
          <w:szCs w:val="28"/>
          <w:lang w:bidi="ar-SY"/>
        </w:rPr>
      </w:pPr>
    </w:p>
    <w:p w14:paraId="637572A6" w14:textId="77777777" w:rsidR="001B4B7B" w:rsidRDefault="001B4B7B" w:rsidP="00AC3FAD">
      <w:pPr>
        <w:rPr>
          <w:sz w:val="28"/>
          <w:szCs w:val="28"/>
          <w:lang w:bidi="ar-SY"/>
        </w:rPr>
      </w:pPr>
    </w:p>
    <w:p w14:paraId="545DF80C" w14:textId="77777777" w:rsidR="00467F67" w:rsidRDefault="00467F67" w:rsidP="00AC3FAD">
      <w:pPr>
        <w:rPr>
          <w:sz w:val="28"/>
          <w:szCs w:val="28"/>
          <w:rtl/>
          <w:lang w:bidi="ar-SY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0"/>
        <w:gridCol w:w="2850"/>
      </w:tblGrid>
      <w:tr w:rsidR="00467F67" w:rsidRPr="00A300C0" w14:paraId="275C4379" w14:textId="77777777" w:rsidTr="00C816C3">
        <w:trPr>
          <w:trHeight w:val="472"/>
          <w:jc w:val="center"/>
        </w:trPr>
        <w:tc>
          <w:tcPr>
            <w:tcW w:w="2850" w:type="dxa"/>
          </w:tcPr>
          <w:p w14:paraId="26BD01CE" w14:textId="4704D568" w:rsidR="00467F67" w:rsidRPr="004128A0" w:rsidRDefault="00467F67" w:rsidP="00C816C3">
            <w:pPr>
              <w:jc w:val="center"/>
              <w:rPr>
                <w:bCs/>
                <w:sz w:val="20"/>
                <w:szCs w:val="22"/>
              </w:rPr>
            </w:pPr>
            <w:r w:rsidRPr="004128A0">
              <w:rPr>
                <w:bCs/>
                <w:sz w:val="20"/>
                <w:szCs w:val="22"/>
              </w:rPr>
              <w:t>Salty</w:t>
            </w:r>
          </w:p>
        </w:tc>
        <w:tc>
          <w:tcPr>
            <w:tcW w:w="2850" w:type="dxa"/>
          </w:tcPr>
          <w:p w14:paraId="3BFB00D8" w14:textId="7F593BE2" w:rsidR="00467F67" w:rsidRPr="004128A0" w:rsidRDefault="00467F67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</w:rPr>
            </w:pPr>
            <w:r w:rsidRPr="004128A0"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مالح</w:t>
            </w:r>
          </w:p>
        </w:tc>
      </w:tr>
      <w:tr w:rsidR="00467F67" w:rsidRPr="00A300C0" w14:paraId="2F7FBB5B" w14:textId="77777777" w:rsidTr="00C816C3">
        <w:trPr>
          <w:trHeight w:val="485"/>
          <w:jc w:val="center"/>
        </w:trPr>
        <w:tc>
          <w:tcPr>
            <w:tcW w:w="2850" w:type="dxa"/>
          </w:tcPr>
          <w:p w14:paraId="19954D1B" w14:textId="77D47FC1" w:rsidR="00467F67" w:rsidRPr="004128A0" w:rsidRDefault="00467F67" w:rsidP="00C816C3">
            <w:pPr>
              <w:jc w:val="center"/>
              <w:rPr>
                <w:bCs/>
                <w:sz w:val="20"/>
                <w:szCs w:val="22"/>
              </w:rPr>
            </w:pPr>
            <w:r w:rsidRPr="004128A0">
              <w:rPr>
                <w:bCs/>
                <w:sz w:val="20"/>
                <w:szCs w:val="22"/>
              </w:rPr>
              <w:t>Sweet</w:t>
            </w:r>
          </w:p>
        </w:tc>
        <w:tc>
          <w:tcPr>
            <w:tcW w:w="2850" w:type="dxa"/>
          </w:tcPr>
          <w:p w14:paraId="0FBBB79D" w14:textId="352AF2BE" w:rsidR="00467F67" w:rsidRPr="004128A0" w:rsidRDefault="00467F67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</w:rPr>
            </w:pPr>
            <w:r w:rsidRPr="004128A0"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حلو</w:t>
            </w:r>
          </w:p>
        </w:tc>
      </w:tr>
      <w:tr w:rsidR="00467F67" w:rsidRPr="00A300C0" w14:paraId="49B38EF9" w14:textId="77777777" w:rsidTr="00C816C3">
        <w:trPr>
          <w:trHeight w:val="472"/>
          <w:jc w:val="center"/>
        </w:trPr>
        <w:tc>
          <w:tcPr>
            <w:tcW w:w="2850" w:type="dxa"/>
          </w:tcPr>
          <w:p w14:paraId="52436A2C" w14:textId="416E9AA4" w:rsidR="00467F67" w:rsidRPr="004128A0" w:rsidRDefault="004128A0" w:rsidP="00C816C3">
            <w:pPr>
              <w:jc w:val="center"/>
              <w:rPr>
                <w:bCs/>
                <w:sz w:val="20"/>
                <w:szCs w:val="22"/>
                <w:rtl/>
                <w:lang w:bidi="ar-SY"/>
              </w:rPr>
            </w:pPr>
            <w:r w:rsidRPr="004128A0">
              <w:rPr>
                <w:bCs/>
                <w:sz w:val="20"/>
                <w:szCs w:val="22"/>
                <w:lang w:bidi="ar-SY"/>
              </w:rPr>
              <w:t xml:space="preserve">Sour </w:t>
            </w:r>
          </w:p>
        </w:tc>
        <w:tc>
          <w:tcPr>
            <w:tcW w:w="2850" w:type="dxa"/>
          </w:tcPr>
          <w:p w14:paraId="7F4D0B33" w14:textId="587D8559" w:rsidR="00467F67" w:rsidRPr="004128A0" w:rsidRDefault="00467F67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</w:rPr>
            </w:pPr>
            <w:r w:rsidRPr="004128A0"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حامِض</w:t>
            </w:r>
          </w:p>
        </w:tc>
      </w:tr>
      <w:tr w:rsidR="00467F67" w:rsidRPr="00A300C0" w14:paraId="20B491DF" w14:textId="77777777" w:rsidTr="00C816C3">
        <w:trPr>
          <w:trHeight w:val="472"/>
          <w:jc w:val="center"/>
        </w:trPr>
        <w:tc>
          <w:tcPr>
            <w:tcW w:w="2850" w:type="dxa"/>
          </w:tcPr>
          <w:p w14:paraId="0880D295" w14:textId="78E1EF5D" w:rsidR="00467F67" w:rsidRPr="004128A0" w:rsidRDefault="00DC4157" w:rsidP="00C816C3">
            <w:pPr>
              <w:jc w:val="center"/>
              <w:rPr>
                <w:bCs/>
                <w:sz w:val="20"/>
                <w:szCs w:val="22"/>
              </w:rPr>
            </w:pPr>
            <w:r>
              <w:rPr>
                <w:rFonts w:hint="cs"/>
                <w:bCs/>
                <w:sz w:val="20"/>
                <w:szCs w:val="22"/>
                <w:rtl/>
              </w:rPr>
              <w:t xml:space="preserve"> </w:t>
            </w:r>
            <w:r w:rsidR="004128A0" w:rsidRPr="004128A0">
              <w:rPr>
                <w:bCs/>
                <w:sz w:val="20"/>
                <w:szCs w:val="22"/>
              </w:rPr>
              <w:t>Bitter</w:t>
            </w:r>
          </w:p>
        </w:tc>
        <w:tc>
          <w:tcPr>
            <w:tcW w:w="2850" w:type="dxa"/>
          </w:tcPr>
          <w:p w14:paraId="511B55BA" w14:textId="6E4FBBA1" w:rsidR="00467F67" w:rsidRPr="004128A0" w:rsidRDefault="00467F67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</w:rPr>
            </w:pPr>
            <w:r w:rsidRPr="004128A0"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مُرّ</w:t>
            </w:r>
            <w:r w:rsidRPr="004128A0">
              <w:rPr>
                <w:b/>
                <w:color w:val="3B3838" w:themeColor="background2" w:themeShade="40"/>
                <w:sz w:val="32"/>
                <w:szCs w:val="30"/>
              </w:rPr>
              <w:t xml:space="preserve">    </w:t>
            </w:r>
          </w:p>
        </w:tc>
      </w:tr>
      <w:tr w:rsidR="007E52C2" w:rsidRPr="00A300C0" w14:paraId="1D84B0E0" w14:textId="77777777" w:rsidTr="00C816C3">
        <w:trPr>
          <w:trHeight w:val="472"/>
          <w:jc w:val="center"/>
        </w:trPr>
        <w:tc>
          <w:tcPr>
            <w:tcW w:w="2850" w:type="dxa"/>
          </w:tcPr>
          <w:p w14:paraId="2555B7B9" w14:textId="41B2281A" w:rsidR="007E52C2" w:rsidRPr="004128A0" w:rsidRDefault="00BF3582" w:rsidP="00C816C3">
            <w:pPr>
              <w:jc w:val="center"/>
              <w:rPr>
                <w:bCs/>
                <w:sz w:val="20"/>
                <w:szCs w:val="22"/>
              </w:rPr>
            </w:pPr>
            <w:r>
              <w:rPr>
                <w:bCs/>
                <w:sz w:val="20"/>
                <w:szCs w:val="22"/>
              </w:rPr>
              <w:t>Hot</w:t>
            </w:r>
          </w:p>
        </w:tc>
        <w:tc>
          <w:tcPr>
            <w:tcW w:w="2850" w:type="dxa"/>
          </w:tcPr>
          <w:p w14:paraId="6475FD56" w14:textId="0BECC4FA" w:rsidR="007E52C2" w:rsidRPr="004128A0" w:rsidRDefault="007E52C2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  <w:rtl/>
              </w:rPr>
            </w:pPr>
            <w:r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ساخِن</w:t>
            </w:r>
          </w:p>
        </w:tc>
      </w:tr>
      <w:tr w:rsidR="007E52C2" w:rsidRPr="00A300C0" w14:paraId="0E0B6956" w14:textId="77777777" w:rsidTr="00C816C3">
        <w:trPr>
          <w:trHeight w:val="472"/>
          <w:jc w:val="center"/>
        </w:trPr>
        <w:tc>
          <w:tcPr>
            <w:tcW w:w="2850" w:type="dxa"/>
          </w:tcPr>
          <w:p w14:paraId="67273284" w14:textId="313F1E42" w:rsidR="007E52C2" w:rsidRPr="004128A0" w:rsidRDefault="00BF3582" w:rsidP="00C816C3">
            <w:pPr>
              <w:jc w:val="center"/>
              <w:rPr>
                <w:bCs/>
                <w:sz w:val="20"/>
                <w:szCs w:val="22"/>
              </w:rPr>
            </w:pPr>
            <w:r>
              <w:rPr>
                <w:bCs/>
                <w:sz w:val="20"/>
                <w:szCs w:val="22"/>
              </w:rPr>
              <w:t>cold</w:t>
            </w:r>
          </w:p>
        </w:tc>
        <w:tc>
          <w:tcPr>
            <w:tcW w:w="2850" w:type="dxa"/>
          </w:tcPr>
          <w:p w14:paraId="65C9E963" w14:textId="429BE786" w:rsidR="007E52C2" w:rsidRDefault="007E52C2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  <w:rtl/>
              </w:rPr>
            </w:pPr>
            <w:r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بارِد</w:t>
            </w:r>
          </w:p>
        </w:tc>
      </w:tr>
      <w:tr w:rsidR="007E52C2" w:rsidRPr="00A300C0" w14:paraId="2EA85BF6" w14:textId="77777777" w:rsidTr="00C816C3">
        <w:trPr>
          <w:trHeight w:val="472"/>
          <w:jc w:val="center"/>
        </w:trPr>
        <w:tc>
          <w:tcPr>
            <w:tcW w:w="2850" w:type="dxa"/>
          </w:tcPr>
          <w:p w14:paraId="1307E485" w14:textId="17342282" w:rsidR="007E52C2" w:rsidRPr="004128A0" w:rsidRDefault="00BF3582" w:rsidP="00C816C3">
            <w:pPr>
              <w:jc w:val="center"/>
              <w:rPr>
                <w:bCs/>
                <w:sz w:val="20"/>
                <w:szCs w:val="22"/>
              </w:rPr>
            </w:pPr>
            <w:r>
              <w:rPr>
                <w:bCs/>
                <w:sz w:val="20"/>
                <w:szCs w:val="22"/>
              </w:rPr>
              <w:t>warm</w:t>
            </w:r>
          </w:p>
        </w:tc>
        <w:tc>
          <w:tcPr>
            <w:tcW w:w="2850" w:type="dxa"/>
          </w:tcPr>
          <w:p w14:paraId="30D67738" w14:textId="6E7CDD90" w:rsidR="007E52C2" w:rsidRDefault="007E52C2" w:rsidP="00C816C3">
            <w:pPr>
              <w:jc w:val="center"/>
              <w:rPr>
                <w:b/>
                <w:color w:val="3B3838" w:themeColor="background2" w:themeShade="40"/>
                <w:sz w:val="32"/>
                <w:szCs w:val="30"/>
                <w:rtl/>
              </w:rPr>
            </w:pPr>
            <w:r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دافي</w:t>
            </w:r>
            <w:r w:rsidR="00BF3582">
              <w:rPr>
                <w:rFonts w:hint="cs"/>
                <w:b/>
                <w:color w:val="3B3838" w:themeColor="background2" w:themeShade="40"/>
                <w:sz w:val="32"/>
                <w:szCs w:val="30"/>
                <w:rtl/>
              </w:rPr>
              <w:t>ء</w:t>
            </w:r>
          </w:p>
        </w:tc>
      </w:tr>
    </w:tbl>
    <w:p w14:paraId="512F96B7" w14:textId="77777777" w:rsidR="00467F67" w:rsidRDefault="00467F67" w:rsidP="00467F67">
      <w:pPr>
        <w:pStyle w:val="Subtitle"/>
        <w:spacing w:after="200" w:line="276" w:lineRule="auto"/>
        <w:rPr>
          <w:rFonts w:ascii="Cambria" w:eastAsia="Cambria" w:hAnsi="Cambria" w:cs="Cambria"/>
          <w:color w:val="4F81BD"/>
          <w:sz w:val="24"/>
          <w:rtl/>
        </w:rPr>
      </w:pPr>
    </w:p>
    <w:p w14:paraId="29B5CEA9" w14:textId="77777777" w:rsidR="00467F67" w:rsidRDefault="00467F67" w:rsidP="00467F67">
      <w:pPr>
        <w:pStyle w:val="Subtitle"/>
        <w:spacing w:after="200" w:line="276" w:lineRule="auto"/>
        <w:rPr>
          <w:rFonts w:ascii="Cambria" w:eastAsia="Cambria" w:hAnsi="Cambria" w:cs="Cambria"/>
          <w:color w:val="4F81BD"/>
          <w:sz w:val="24"/>
        </w:rPr>
      </w:pPr>
      <w:r>
        <w:rPr>
          <w:rFonts w:ascii="Cambria" w:eastAsia="Cambria" w:hAnsi="Cambria" w:cs="Cambria"/>
          <w:color w:val="4F81BD"/>
          <w:sz w:val="24"/>
        </w:rPr>
        <w:t>Fill in the gaps:</w:t>
      </w:r>
    </w:p>
    <w:p w14:paraId="3EC5FD9D" w14:textId="5762281E" w:rsidR="00467F67" w:rsidRPr="00A300C0" w:rsidRDefault="004D063D" w:rsidP="00467F67">
      <w:pPr>
        <w:numPr>
          <w:ilvl w:val="0"/>
          <w:numId w:val="16"/>
        </w:numPr>
        <w:bidi/>
        <w:spacing w:after="0"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  <w:lang w:val="en-US"/>
        </w:rPr>
        <w:t xml:space="preserve">الشوربة </w:t>
      </w:r>
      <w:r w:rsidR="00467F67" w:rsidRPr="00A300C0">
        <w:rPr>
          <w:rFonts w:hint="cs"/>
          <w:sz w:val="28"/>
          <w:szCs w:val="28"/>
          <w:rtl/>
        </w:rPr>
        <w:t>_______</w:t>
      </w:r>
      <w:r w:rsidR="00467F67" w:rsidRPr="00A300C0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لكن ال</w:t>
      </w:r>
      <w:r w:rsidR="00954464">
        <w:rPr>
          <w:rFonts w:hint="cs"/>
          <w:sz w:val="28"/>
          <w:szCs w:val="28"/>
          <w:rtl/>
        </w:rPr>
        <w:t>سلطة________.</w:t>
      </w:r>
    </w:p>
    <w:p w14:paraId="4C9F502B" w14:textId="37D82CA0" w:rsidR="00467F67" w:rsidRDefault="00954464" w:rsidP="00467F67">
      <w:pPr>
        <w:numPr>
          <w:ilvl w:val="0"/>
          <w:numId w:val="16"/>
        </w:numPr>
        <w:bidi/>
        <w:spacing w:after="0"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الأكل</w:t>
      </w:r>
      <w:r w:rsidR="00467F67" w:rsidRPr="00A300C0">
        <w:rPr>
          <w:sz w:val="28"/>
          <w:szCs w:val="28"/>
          <w:rtl/>
        </w:rPr>
        <w:t xml:space="preserve"> </w:t>
      </w:r>
      <w:r w:rsidR="00467F67" w:rsidRPr="00A300C0">
        <w:rPr>
          <w:rFonts w:hint="cs"/>
          <w:sz w:val="28"/>
          <w:szCs w:val="28"/>
          <w:rtl/>
        </w:rPr>
        <w:t>________</w:t>
      </w:r>
      <w:r w:rsidR="00467F67" w:rsidRPr="00A300C0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و ال</w:t>
      </w:r>
      <w:r w:rsidR="007050D0">
        <w:rPr>
          <w:rFonts w:hint="cs"/>
          <w:sz w:val="28"/>
          <w:szCs w:val="28"/>
          <w:rtl/>
        </w:rPr>
        <w:t>حلويات _______.</w:t>
      </w:r>
      <w:r w:rsidR="00467F67" w:rsidRPr="00A300C0">
        <w:rPr>
          <w:sz w:val="28"/>
          <w:szCs w:val="28"/>
          <w:rtl/>
        </w:rPr>
        <w:t xml:space="preserve"> </w:t>
      </w:r>
    </w:p>
    <w:p w14:paraId="38818D0E" w14:textId="77777777" w:rsidR="009D43A6" w:rsidRDefault="009D43A6" w:rsidP="009D43A6">
      <w:pPr>
        <w:bidi/>
        <w:spacing w:after="0" w:line="276" w:lineRule="auto"/>
        <w:rPr>
          <w:sz w:val="28"/>
          <w:szCs w:val="28"/>
        </w:rPr>
      </w:pPr>
    </w:p>
    <w:p w14:paraId="5D2FD6B5" w14:textId="77777777" w:rsidR="009D43A6" w:rsidRDefault="009D43A6" w:rsidP="009D43A6">
      <w:pPr>
        <w:bidi/>
        <w:spacing w:after="0" w:line="276" w:lineRule="auto"/>
        <w:rPr>
          <w:sz w:val="28"/>
          <w:szCs w:val="28"/>
        </w:rPr>
      </w:pPr>
    </w:p>
    <w:p w14:paraId="109E8C31" w14:textId="37E3117D" w:rsidR="009D43A6" w:rsidRPr="00D63F17" w:rsidRDefault="00D63F17" w:rsidP="00D63F17">
      <w:pPr>
        <w:spacing w:after="0" w:line="276" w:lineRule="auto"/>
        <w:ind w:left="360"/>
        <w:rPr>
          <w:sz w:val="28"/>
          <w:szCs w:val="28"/>
        </w:rPr>
      </w:pPr>
      <w:r w:rsidRPr="00D63F17">
        <w:rPr>
          <w:rFonts w:ascii="Cambria" w:eastAsia="Cambria" w:hAnsi="Cambria" w:cs="Cambria"/>
          <w:color w:val="4F81BD"/>
          <w:sz w:val="24"/>
        </w:rPr>
        <w:t>Translation:</w:t>
      </w:r>
    </w:p>
    <w:p w14:paraId="16D35D30" w14:textId="3B08F627" w:rsidR="00467F67" w:rsidRPr="00A300C0" w:rsidRDefault="007050D0" w:rsidP="00D63F17">
      <w:pPr>
        <w:numPr>
          <w:ilvl w:val="0"/>
          <w:numId w:val="18"/>
        </w:numPr>
        <w:spacing w:after="0" w:line="276" w:lineRule="auto"/>
        <w:rPr>
          <w:sz w:val="28"/>
          <w:szCs w:val="28"/>
        </w:rPr>
      </w:pPr>
      <w:r>
        <w:rPr>
          <w:rFonts w:cs="Calibri"/>
          <w:sz w:val="28"/>
          <w:szCs w:val="28"/>
        </w:rPr>
        <w:t>Food is salty a bit</w:t>
      </w:r>
    </w:p>
    <w:p w14:paraId="45AAAC91" w14:textId="042D2A2B" w:rsidR="00467F67" w:rsidRPr="00A300C0" w:rsidRDefault="007050D0" w:rsidP="00D63F17">
      <w:pPr>
        <w:numPr>
          <w:ilvl w:val="0"/>
          <w:numId w:val="18"/>
        </w:numPr>
        <w:spacing w:after="0" w:line="276" w:lineRule="auto"/>
        <w:rPr>
          <w:sz w:val="28"/>
          <w:szCs w:val="28"/>
        </w:rPr>
      </w:pPr>
      <w:r>
        <w:rPr>
          <w:rFonts w:cs="Calibri"/>
          <w:sz w:val="28"/>
          <w:szCs w:val="28"/>
        </w:rPr>
        <w:t xml:space="preserve">The </w:t>
      </w:r>
      <w:r w:rsidR="009D43A6">
        <w:rPr>
          <w:rFonts w:cs="Calibri"/>
          <w:sz w:val="28"/>
          <w:szCs w:val="28"/>
        </w:rPr>
        <w:t xml:space="preserve">cream is a bit bitter </w:t>
      </w:r>
    </w:p>
    <w:p w14:paraId="407D6CA0" w14:textId="77777777" w:rsidR="00467F67" w:rsidRPr="0024378A" w:rsidRDefault="00467F67" w:rsidP="00AC3FAD">
      <w:pPr>
        <w:rPr>
          <w:sz w:val="28"/>
          <w:szCs w:val="28"/>
          <w:rtl/>
          <w:lang w:val="en-US"/>
        </w:rPr>
      </w:pPr>
    </w:p>
    <w:sectPr w:rsidR="00467F67" w:rsidRPr="0024378A" w:rsidSect="004F22D8">
      <w:headerReference w:type="default" r:id="rId8"/>
      <w:footerReference w:type="default" r:id="rId9"/>
      <w:pgSz w:w="11906" w:h="16838"/>
      <w:pgMar w:top="1337" w:right="1274" w:bottom="1440" w:left="1440" w:header="142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74AE" w14:textId="77777777" w:rsidR="00AF3601" w:rsidRDefault="00AF3601" w:rsidP="001F7E15">
      <w:pPr>
        <w:spacing w:after="0" w:line="240" w:lineRule="auto"/>
      </w:pPr>
      <w:r>
        <w:separator/>
      </w:r>
    </w:p>
  </w:endnote>
  <w:endnote w:type="continuationSeparator" w:id="0">
    <w:p w14:paraId="681291ED" w14:textId="77777777" w:rsidR="00AF3601" w:rsidRDefault="00AF3601" w:rsidP="001F7E15">
      <w:pPr>
        <w:spacing w:after="0" w:line="240" w:lineRule="auto"/>
      </w:pPr>
      <w:r>
        <w:continuationSeparator/>
      </w:r>
    </w:p>
  </w:endnote>
  <w:endnote w:type="continuationNotice" w:id="1">
    <w:p w14:paraId="479863AC" w14:textId="77777777" w:rsidR="00AF3601" w:rsidRDefault="00AF36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Naskh Arabic">
    <w:altName w:val="Arial"/>
    <w:charset w:val="B2"/>
    <w:family w:val="auto"/>
    <w:pitch w:val="variable"/>
    <w:sig w:usb0="80002003" w:usb1="80002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FF31" w14:textId="77777777" w:rsidR="001F7E15" w:rsidRPr="0028274D" w:rsidRDefault="001F7E15" w:rsidP="001F7E15">
    <w:pPr>
      <w:spacing w:after="0" w:line="240" w:lineRule="auto"/>
      <w:jc w:val="right"/>
      <w:rPr>
        <w:rFonts w:eastAsia="Times New Roman" w:cstheme="minorHAnsi"/>
        <w:sz w:val="20"/>
        <w:szCs w:val="20"/>
        <w:lang w:eastAsia="en-GB"/>
      </w:rPr>
    </w:pPr>
    <w:r w:rsidRPr="0028274D">
      <w:rPr>
        <w:rFonts w:cstheme="minorHAnsi"/>
      </w:rPr>
      <w:t xml:space="preserve">© </w:t>
    </w:r>
    <w:r w:rsidRPr="0028274D">
      <w:rPr>
        <w:rFonts w:eastAsia="Times New Roman" w:cstheme="minorHAnsi"/>
        <w:sz w:val="20"/>
        <w:szCs w:val="20"/>
        <w:lang w:eastAsia="en-GB"/>
      </w:rPr>
      <w:t>Arabic Language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413AD" w14:textId="77777777" w:rsidR="00AF3601" w:rsidRDefault="00AF3601" w:rsidP="001F7E15">
      <w:pPr>
        <w:spacing w:after="0" w:line="240" w:lineRule="auto"/>
      </w:pPr>
      <w:r>
        <w:separator/>
      </w:r>
    </w:p>
  </w:footnote>
  <w:footnote w:type="continuationSeparator" w:id="0">
    <w:p w14:paraId="739EA73F" w14:textId="77777777" w:rsidR="00AF3601" w:rsidRDefault="00AF3601" w:rsidP="001F7E15">
      <w:pPr>
        <w:spacing w:after="0" w:line="240" w:lineRule="auto"/>
      </w:pPr>
      <w:r>
        <w:continuationSeparator/>
      </w:r>
    </w:p>
  </w:footnote>
  <w:footnote w:type="continuationNotice" w:id="1">
    <w:p w14:paraId="4755617C" w14:textId="77777777" w:rsidR="00AF3601" w:rsidRDefault="00AF36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A9B9" w14:textId="3B559C88" w:rsidR="001F7E15" w:rsidRDefault="00F16F25" w:rsidP="001F7E15">
    <w:pPr>
      <w:pStyle w:val="Header"/>
      <w:ind w:left="-851"/>
      <w:jc w:val="right"/>
    </w:pPr>
    <w:r>
      <w:t xml:space="preserve">Definite and Indefinite </w:t>
    </w:r>
    <w:r w:rsidR="00F21131">
      <w:rPr>
        <w:rtl/>
      </w:rPr>
      <w:tab/>
    </w:r>
    <w:r w:rsidR="00F21131">
      <w:rPr>
        <w:rtl/>
      </w:rPr>
      <w:tab/>
    </w:r>
    <w:r w:rsidR="001F7E15" w:rsidRPr="00A03263">
      <w:rPr>
        <w:rFonts w:ascii="Times New Roman" w:eastAsia="Times New Roman" w:hAnsi="Times New Roman" w:cs="Times New Roman"/>
        <w:noProof/>
        <w:sz w:val="24"/>
        <w:lang w:eastAsia="en-GB"/>
      </w:rPr>
      <w:drawing>
        <wp:inline distT="0" distB="0" distL="0" distR="0" wp14:anchorId="3C4A344E" wp14:editId="05C5723A">
          <wp:extent cx="1454628" cy="590503"/>
          <wp:effectExtent l="0" t="0" r="0" b="635"/>
          <wp:docPr id="37" name="Picture 37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555" cy="6371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EFB"/>
    <w:multiLevelType w:val="multilevel"/>
    <w:tmpl w:val="3DD45A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C314F"/>
    <w:multiLevelType w:val="hybridMultilevel"/>
    <w:tmpl w:val="ABC4F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57E74"/>
    <w:multiLevelType w:val="hybridMultilevel"/>
    <w:tmpl w:val="E34C7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F6A4A"/>
    <w:multiLevelType w:val="hybridMultilevel"/>
    <w:tmpl w:val="F28229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475F1"/>
    <w:multiLevelType w:val="hybridMultilevel"/>
    <w:tmpl w:val="FC5E5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30DED"/>
    <w:multiLevelType w:val="multilevel"/>
    <w:tmpl w:val="C6868F8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096DBB"/>
    <w:multiLevelType w:val="hybridMultilevel"/>
    <w:tmpl w:val="5C9A11C0"/>
    <w:lvl w:ilvl="0" w:tplc="54F81EAE">
      <w:start w:val="1"/>
      <w:numFmt w:val="decimal"/>
      <w:pStyle w:val="Bulletlist"/>
      <w:lvlText w:val="%1."/>
      <w:lvlJc w:val="left"/>
      <w:pPr>
        <w:ind w:left="720" w:hanging="360"/>
      </w:pPr>
      <w:rPr>
        <w:rFonts w:cs="Noto Naskh Arab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53984"/>
    <w:multiLevelType w:val="hybridMultilevel"/>
    <w:tmpl w:val="3EC80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F49C2"/>
    <w:multiLevelType w:val="multilevel"/>
    <w:tmpl w:val="3DD45A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72261"/>
    <w:multiLevelType w:val="hybridMultilevel"/>
    <w:tmpl w:val="2ECE2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E73D4"/>
    <w:multiLevelType w:val="multilevel"/>
    <w:tmpl w:val="CFDCB6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E3695"/>
    <w:multiLevelType w:val="hybridMultilevel"/>
    <w:tmpl w:val="02722610"/>
    <w:lvl w:ilvl="0" w:tplc="03DA041C">
      <w:numFmt w:val="bullet"/>
      <w:lvlText w:val="·"/>
      <w:lvlJc w:val="left"/>
      <w:pPr>
        <w:ind w:left="4995" w:hanging="4635"/>
      </w:pPr>
      <w:rPr>
        <w:rFonts w:ascii="Calibri" w:eastAsia="Cambr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358C5"/>
    <w:multiLevelType w:val="hybridMultilevel"/>
    <w:tmpl w:val="E3A4A22C"/>
    <w:lvl w:ilvl="0" w:tplc="6DEA3202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667FB"/>
    <w:multiLevelType w:val="hybridMultilevel"/>
    <w:tmpl w:val="A358F99E"/>
    <w:lvl w:ilvl="0" w:tplc="03DA041C">
      <w:numFmt w:val="bullet"/>
      <w:lvlText w:val="·"/>
      <w:lvlJc w:val="left"/>
      <w:pPr>
        <w:ind w:left="4995" w:hanging="4635"/>
      </w:pPr>
      <w:rPr>
        <w:rFonts w:ascii="Calibri" w:eastAsia="Cambr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40D12"/>
    <w:multiLevelType w:val="hybridMultilevel"/>
    <w:tmpl w:val="574444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E734A2"/>
    <w:multiLevelType w:val="multilevel"/>
    <w:tmpl w:val="3DD45A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E6F9E"/>
    <w:multiLevelType w:val="hybridMultilevel"/>
    <w:tmpl w:val="513CF48A"/>
    <w:lvl w:ilvl="0" w:tplc="6672C23E">
      <w:start w:val="1"/>
      <w:numFmt w:val="decimal"/>
      <w:lvlText w:val="%1."/>
      <w:lvlJc w:val="left"/>
      <w:pPr>
        <w:ind w:left="720" w:hanging="360"/>
      </w:pPr>
      <w:rPr>
        <w:rFonts w:cs="Noto Naskh Arab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616A0"/>
    <w:multiLevelType w:val="hybridMultilevel"/>
    <w:tmpl w:val="7B3632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4189216">
    <w:abstractNumId w:val="6"/>
  </w:num>
  <w:num w:numId="2" w16cid:durableId="1946229459">
    <w:abstractNumId w:val="5"/>
  </w:num>
  <w:num w:numId="3" w16cid:durableId="1211720607">
    <w:abstractNumId w:val="16"/>
  </w:num>
  <w:num w:numId="4" w16cid:durableId="1830052056">
    <w:abstractNumId w:val="12"/>
  </w:num>
  <w:num w:numId="5" w16cid:durableId="989485900">
    <w:abstractNumId w:val="9"/>
  </w:num>
  <w:num w:numId="6" w16cid:durableId="558789836">
    <w:abstractNumId w:val="3"/>
  </w:num>
  <w:num w:numId="7" w16cid:durableId="1687830251">
    <w:abstractNumId w:val="7"/>
  </w:num>
  <w:num w:numId="8" w16cid:durableId="1401708603">
    <w:abstractNumId w:val="1"/>
  </w:num>
  <w:num w:numId="9" w16cid:durableId="957029127">
    <w:abstractNumId w:val="10"/>
  </w:num>
  <w:num w:numId="10" w16cid:durableId="665597158">
    <w:abstractNumId w:val="0"/>
  </w:num>
  <w:num w:numId="11" w16cid:durableId="1640529491">
    <w:abstractNumId w:val="17"/>
  </w:num>
  <w:num w:numId="12" w16cid:durableId="674915047">
    <w:abstractNumId w:val="2"/>
  </w:num>
  <w:num w:numId="13" w16cid:durableId="1816140571">
    <w:abstractNumId w:val="11"/>
  </w:num>
  <w:num w:numId="14" w16cid:durableId="187910280">
    <w:abstractNumId w:val="13"/>
  </w:num>
  <w:num w:numId="15" w16cid:durableId="1761902585">
    <w:abstractNumId w:val="14"/>
  </w:num>
  <w:num w:numId="16" w16cid:durableId="1535800491">
    <w:abstractNumId w:val="15"/>
  </w:num>
  <w:num w:numId="17" w16cid:durableId="1793355310">
    <w:abstractNumId w:val="4"/>
  </w:num>
  <w:num w:numId="18" w16cid:durableId="340279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25"/>
    <w:rsid w:val="00002119"/>
    <w:rsid w:val="0000655C"/>
    <w:rsid w:val="000108AC"/>
    <w:rsid w:val="00012A43"/>
    <w:rsid w:val="00021BA5"/>
    <w:rsid w:val="00023393"/>
    <w:rsid w:val="000352BA"/>
    <w:rsid w:val="000525B8"/>
    <w:rsid w:val="000541EF"/>
    <w:rsid w:val="000560B4"/>
    <w:rsid w:val="00057FD6"/>
    <w:rsid w:val="00061718"/>
    <w:rsid w:val="000774F1"/>
    <w:rsid w:val="00084BC0"/>
    <w:rsid w:val="000925AE"/>
    <w:rsid w:val="0009568F"/>
    <w:rsid w:val="000A0539"/>
    <w:rsid w:val="000A0FA4"/>
    <w:rsid w:val="000A2941"/>
    <w:rsid w:val="000B7FB7"/>
    <w:rsid w:val="000C017B"/>
    <w:rsid w:val="000C460A"/>
    <w:rsid w:val="000E086F"/>
    <w:rsid w:val="000F7AB0"/>
    <w:rsid w:val="00100BE7"/>
    <w:rsid w:val="00104611"/>
    <w:rsid w:val="00105A15"/>
    <w:rsid w:val="001108DA"/>
    <w:rsid w:val="00112276"/>
    <w:rsid w:val="001244F3"/>
    <w:rsid w:val="00125DA5"/>
    <w:rsid w:val="00125F13"/>
    <w:rsid w:val="00126935"/>
    <w:rsid w:val="00141341"/>
    <w:rsid w:val="00143D12"/>
    <w:rsid w:val="00150D82"/>
    <w:rsid w:val="00151223"/>
    <w:rsid w:val="001552B7"/>
    <w:rsid w:val="00155D84"/>
    <w:rsid w:val="0016384E"/>
    <w:rsid w:val="00173B7A"/>
    <w:rsid w:val="0017497E"/>
    <w:rsid w:val="001862B0"/>
    <w:rsid w:val="001872D1"/>
    <w:rsid w:val="00190DC8"/>
    <w:rsid w:val="00191F86"/>
    <w:rsid w:val="00194F80"/>
    <w:rsid w:val="00197868"/>
    <w:rsid w:val="001A5180"/>
    <w:rsid w:val="001B2E4D"/>
    <w:rsid w:val="001B4B7B"/>
    <w:rsid w:val="001C04DE"/>
    <w:rsid w:val="001C15B2"/>
    <w:rsid w:val="001C672D"/>
    <w:rsid w:val="001D053C"/>
    <w:rsid w:val="001D09A8"/>
    <w:rsid w:val="001D2B13"/>
    <w:rsid w:val="001E36BA"/>
    <w:rsid w:val="001E37B3"/>
    <w:rsid w:val="001F473A"/>
    <w:rsid w:val="001F7E15"/>
    <w:rsid w:val="0020313A"/>
    <w:rsid w:val="002101B7"/>
    <w:rsid w:val="00212D14"/>
    <w:rsid w:val="00215EEA"/>
    <w:rsid w:val="002251F3"/>
    <w:rsid w:val="00233E29"/>
    <w:rsid w:val="002354F2"/>
    <w:rsid w:val="002414B8"/>
    <w:rsid w:val="00241709"/>
    <w:rsid w:val="0024378A"/>
    <w:rsid w:val="00243D71"/>
    <w:rsid w:val="00244622"/>
    <w:rsid w:val="00245467"/>
    <w:rsid w:val="00253832"/>
    <w:rsid w:val="0025539A"/>
    <w:rsid w:val="00275089"/>
    <w:rsid w:val="0028274D"/>
    <w:rsid w:val="002846A1"/>
    <w:rsid w:val="0029629F"/>
    <w:rsid w:val="002A1244"/>
    <w:rsid w:val="002A2E30"/>
    <w:rsid w:val="002A43F2"/>
    <w:rsid w:val="002B0ED6"/>
    <w:rsid w:val="002B14BC"/>
    <w:rsid w:val="002B37C7"/>
    <w:rsid w:val="002D1F29"/>
    <w:rsid w:val="002D5F5B"/>
    <w:rsid w:val="002E19A1"/>
    <w:rsid w:val="002E1D52"/>
    <w:rsid w:val="002E3305"/>
    <w:rsid w:val="002E60B3"/>
    <w:rsid w:val="002F0C56"/>
    <w:rsid w:val="00311891"/>
    <w:rsid w:val="003345F8"/>
    <w:rsid w:val="00335AF1"/>
    <w:rsid w:val="00336240"/>
    <w:rsid w:val="00336B77"/>
    <w:rsid w:val="00336BB9"/>
    <w:rsid w:val="0034263A"/>
    <w:rsid w:val="0034410C"/>
    <w:rsid w:val="0035672B"/>
    <w:rsid w:val="00357E4B"/>
    <w:rsid w:val="00361A34"/>
    <w:rsid w:val="0036680C"/>
    <w:rsid w:val="00375E11"/>
    <w:rsid w:val="003800D0"/>
    <w:rsid w:val="00380298"/>
    <w:rsid w:val="003806CC"/>
    <w:rsid w:val="00380F37"/>
    <w:rsid w:val="00384A55"/>
    <w:rsid w:val="00392A84"/>
    <w:rsid w:val="00392CF1"/>
    <w:rsid w:val="003A3331"/>
    <w:rsid w:val="003A7266"/>
    <w:rsid w:val="003A7C9C"/>
    <w:rsid w:val="003B07D9"/>
    <w:rsid w:val="003B0D48"/>
    <w:rsid w:val="003C2AE6"/>
    <w:rsid w:val="003C5D8F"/>
    <w:rsid w:val="003C5EC7"/>
    <w:rsid w:val="003D1063"/>
    <w:rsid w:val="003D18B0"/>
    <w:rsid w:val="003D420E"/>
    <w:rsid w:val="003D5C41"/>
    <w:rsid w:val="003F0267"/>
    <w:rsid w:val="003F1560"/>
    <w:rsid w:val="003F2E9E"/>
    <w:rsid w:val="00400765"/>
    <w:rsid w:val="004128A0"/>
    <w:rsid w:val="00426403"/>
    <w:rsid w:val="00427DEF"/>
    <w:rsid w:val="00430804"/>
    <w:rsid w:val="00431714"/>
    <w:rsid w:val="00436082"/>
    <w:rsid w:val="00442CD9"/>
    <w:rsid w:val="0045379F"/>
    <w:rsid w:val="00454821"/>
    <w:rsid w:val="00455137"/>
    <w:rsid w:val="004613C9"/>
    <w:rsid w:val="004669A7"/>
    <w:rsid w:val="00467F67"/>
    <w:rsid w:val="00492971"/>
    <w:rsid w:val="00493800"/>
    <w:rsid w:val="004A1308"/>
    <w:rsid w:val="004B09E5"/>
    <w:rsid w:val="004B4B8A"/>
    <w:rsid w:val="004B5DA2"/>
    <w:rsid w:val="004D063D"/>
    <w:rsid w:val="004D2DD4"/>
    <w:rsid w:val="004E7591"/>
    <w:rsid w:val="004F0914"/>
    <w:rsid w:val="004F22D8"/>
    <w:rsid w:val="004F5206"/>
    <w:rsid w:val="004F7B4C"/>
    <w:rsid w:val="00501178"/>
    <w:rsid w:val="00505886"/>
    <w:rsid w:val="00507EE9"/>
    <w:rsid w:val="00514832"/>
    <w:rsid w:val="00514E67"/>
    <w:rsid w:val="005150D2"/>
    <w:rsid w:val="005204AE"/>
    <w:rsid w:val="00520F74"/>
    <w:rsid w:val="00522D9C"/>
    <w:rsid w:val="005261E0"/>
    <w:rsid w:val="005307DC"/>
    <w:rsid w:val="00533A47"/>
    <w:rsid w:val="00535C6C"/>
    <w:rsid w:val="0054030D"/>
    <w:rsid w:val="00550533"/>
    <w:rsid w:val="005511BA"/>
    <w:rsid w:val="0055343F"/>
    <w:rsid w:val="00561EDB"/>
    <w:rsid w:val="0057715E"/>
    <w:rsid w:val="00591544"/>
    <w:rsid w:val="005918A9"/>
    <w:rsid w:val="005A4CBC"/>
    <w:rsid w:val="005A7A8C"/>
    <w:rsid w:val="005B6CD5"/>
    <w:rsid w:val="005D224F"/>
    <w:rsid w:val="005D65D8"/>
    <w:rsid w:val="005E64C6"/>
    <w:rsid w:val="005F1225"/>
    <w:rsid w:val="00600C7D"/>
    <w:rsid w:val="006037F3"/>
    <w:rsid w:val="006128D3"/>
    <w:rsid w:val="0061760E"/>
    <w:rsid w:val="00617F50"/>
    <w:rsid w:val="006224D9"/>
    <w:rsid w:val="006268D9"/>
    <w:rsid w:val="00635824"/>
    <w:rsid w:val="00637F54"/>
    <w:rsid w:val="00642473"/>
    <w:rsid w:val="00646792"/>
    <w:rsid w:val="006518A6"/>
    <w:rsid w:val="00654DBE"/>
    <w:rsid w:val="00657398"/>
    <w:rsid w:val="006646AF"/>
    <w:rsid w:val="006653FD"/>
    <w:rsid w:val="00672A3E"/>
    <w:rsid w:val="006763F4"/>
    <w:rsid w:val="00676F43"/>
    <w:rsid w:val="00687635"/>
    <w:rsid w:val="00695FD2"/>
    <w:rsid w:val="0069716D"/>
    <w:rsid w:val="006A2438"/>
    <w:rsid w:val="006A2A7E"/>
    <w:rsid w:val="006B147B"/>
    <w:rsid w:val="006B160A"/>
    <w:rsid w:val="006B29A4"/>
    <w:rsid w:val="006B2AA8"/>
    <w:rsid w:val="006B39F2"/>
    <w:rsid w:val="006B5F16"/>
    <w:rsid w:val="006B6553"/>
    <w:rsid w:val="006B77AD"/>
    <w:rsid w:val="006C6136"/>
    <w:rsid w:val="006D18D5"/>
    <w:rsid w:val="006D1F31"/>
    <w:rsid w:val="006D7BBE"/>
    <w:rsid w:val="006E2647"/>
    <w:rsid w:val="006E283D"/>
    <w:rsid w:val="006E34CD"/>
    <w:rsid w:val="006E3EC7"/>
    <w:rsid w:val="006F6A21"/>
    <w:rsid w:val="007006A4"/>
    <w:rsid w:val="007050D0"/>
    <w:rsid w:val="007160C7"/>
    <w:rsid w:val="00750738"/>
    <w:rsid w:val="00752D09"/>
    <w:rsid w:val="00753D6C"/>
    <w:rsid w:val="00754EC4"/>
    <w:rsid w:val="00757DF6"/>
    <w:rsid w:val="00761F75"/>
    <w:rsid w:val="00763B16"/>
    <w:rsid w:val="00786D11"/>
    <w:rsid w:val="007B0556"/>
    <w:rsid w:val="007C0D50"/>
    <w:rsid w:val="007C1E79"/>
    <w:rsid w:val="007D6186"/>
    <w:rsid w:val="007E019C"/>
    <w:rsid w:val="007E4AB7"/>
    <w:rsid w:val="007E52C2"/>
    <w:rsid w:val="007E79C3"/>
    <w:rsid w:val="007F669F"/>
    <w:rsid w:val="007F79E6"/>
    <w:rsid w:val="007F7ADA"/>
    <w:rsid w:val="00801AEE"/>
    <w:rsid w:val="0080465A"/>
    <w:rsid w:val="00812808"/>
    <w:rsid w:val="00816F3F"/>
    <w:rsid w:val="00817F72"/>
    <w:rsid w:val="008208DA"/>
    <w:rsid w:val="00821DB5"/>
    <w:rsid w:val="00824033"/>
    <w:rsid w:val="00830593"/>
    <w:rsid w:val="00830E2C"/>
    <w:rsid w:val="00834C2F"/>
    <w:rsid w:val="00851B37"/>
    <w:rsid w:val="008700E1"/>
    <w:rsid w:val="00871BF2"/>
    <w:rsid w:val="008777C7"/>
    <w:rsid w:val="00880642"/>
    <w:rsid w:val="0088124A"/>
    <w:rsid w:val="00883F61"/>
    <w:rsid w:val="00884C82"/>
    <w:rsid w:val="0089489D"/>
    <w:rsid w:val="00897679"/>
    <w:rsid w:val="008A586C"/>
    <w:rsid w:val="008B0559"/>
    <w:rsid w:val="008B0FA7"/>
    <w:rsid w:val="008C57FB"/>
    <w:rsid w:val="008C7774"/>
    <w:rsid w:val="008D3D0B"/>
    <w:rsid w:val="008D4716"/>
    <w:rsid w:val="008D5147"/>
    <w:rsid w:val="008D7D98"/>
    <w:rsid w:val="008E3FC2"/>
    <w:rsid w:val="008E590B"/>
    <w:rsid w:val="008F1854"/>
    <w:rsid w:val="008F29B2"/>
    <w:rsid w:val="00901F97"/>
    <w:rsid w:val="00903355"/>
    <w:rsid w:val="00903707"/>
    <w:rsid w:val="009116F9"/>
    <w:rsid w:val="00915463"/>
    <w:rsid w:val="00922428"/>
    <w:rsid w:val="00934AF0"/>
    <w:rsid w:val="0094184E"/>
    <w:rsid w:val="00944CF2"/>
    <w:rsid w:val="00954464"/>
    <w:rsid w:val="0095568B"/>
    <w:rsid w:val="00962D3F"/>
    <w:rsid w:val="00963E6D"/>
    <w:rsid w:val="00987D88"/>
    <w:rsid w:val="009B3F52"/>
    <w:rsid w:val="009C000F"/>
    <w:rsid w:val="009C7B52"/>
    <w:rsid w:val="009D084F"/>
    <w:rsid w:val="009D43A6"/>
    <w:rsid w:val="009E0600"/>
    <w:rsid w:val="009E1AE6"/>
    <w:rsid w:val="009E5853"/>
    <w:rsid w:val="009E76BE"/>
    <w:rsid w:val="009F3A95"/>
    <w:rsid w:val="009F7725"/>
    <w:rsid w:val="00A10872"/>
    <w:rsid w:val="00A13973"/>
    <w:rsid w:val="00A16D2E"/>
    <w:rsid w:val="00A300C0"/>
    <w:rsid w:val="00A40093"/>
    <w:rsid w:val="00A50016"/>
    <w:rsid w:val="00A53C5D"/>
    <w:rsid w:val="00A63B1F"/>
    <w:rsid w:val="00A82542"/>
    <w:rsid w:val="00A82966"/>
    <w:rsid w:val="00A96300"/>
    <w:rsid w:val="00A96735"/>
    <w:rsid w:val="00A96EB4"/>
    <w:rsid w:val="00AA322B"/>
    <w:rsid w:val="00AB105D"/>
    <w:rsid w:val="00AB1407"/>
    <w:rsid w:val="00AB2E82"/>
    <w:rsid w:val="00AB3F1B"/>
    <w:rsid w:val="00AB64C7"/>
    <w:rsid w:val="00AC3FAD"/>
    <w:rsid w:val="00AD2BF7"/>
    <w:rsid w:val="00AD2ED4"/>
    <w:rsid w:val="00AD5F8A"/>
    <w:rsid w:val="00AF04AC"/>
    <w:rsid w:val="00AF3191"/>
    <w:rsid w:val="00AF3556"/>
    <w:rsid w:val="00AF3601"/>
    <w:rsid w:val="00B003C7"/>
    <w:rsid w:val="00B02F6F"/>
    <w:rsid w:val="00B11F7F"/>
    <w:rsid w:val="00B12F4C"/>
    <w:rsid w:val="00B16DCB"/>
    <w:rsid w:val="00B20A92"/>
    <w:rsid w:val="00B214F8"/>
    <w:rsid w:val="00B2463A"/>
    <w:rsid w:val="00B30283"/>
    <w:rsid w:val="00B332D1"/>
    <w:rsid w:val="00B4199D"/>
    <w:rsid w:val="00B4634D"/>
    <w:rsid w:val="00B47C1D"/>
    <w:rsid w:val="00B51E57"/>
    <w:rsid w:val="00B55799"/>
    <w:rsid w:val="00B6351A"/>
    <w:rsid w:val="00B65159"/>
    <w:rsid w:val="00B7139B"/>
    <w:rsid w:val="00B7235A"/>
    <w:rsid w:val="00B8468A"/>
    <w:rsid w:val="00B8731C"/>
    <w:rsid w:val="00B87A20"/>
    <w:rsid w:val="00B87CB3"/>
    <w:rsid w:val="00B9058F"/>
    <w:rsid w:val="00B92136"/>
    <w:rsid w:val="00B926C4"/>
    <w:rsid w:val="00BA1D18"/>
    <w:rsid w:val="00BA342F"/>
    <w:rsid w:val="00BA3477"/>
    <w:rsid w:val="00BA4999"/>
    <w:rsid w:val="00BB007B"/>
    <w:rsid w:val="00BB27DB"/>
    <w:rsid w:val="00BB520E"/>
    <w:rsid w:val="00BC1F9D"/>
    <w:rsid w:val="00BD2153"/>
    <w:rsid w:val="00BF3582"/>
    <w:rsid w:val="00BF75EB"/>
    <w:rsid w:val="00C164F7"/>
    <w:rsid w:val="00C3541D"/>
    <w:rsid w:val="00C433BE"/>
    <w:rsid w:val="00C4602B"/>
    <w:rsid w:val="00C52961"/>
    <w:rsid w:val="00C570F5"/>
    <w:rsid w:val="00C57F43"/>
    <w:rsid w:val="00C6222A"/>
    <w:rsid w:val="00C64A64"/>
    <w:rsid w:val="00C64A9D"/>
    <w:rsid w:val="00C658EF"/>
    <w:rsid w:val="00C65E99"/>
    <w:rsid w:val="00C67387"/>
    <w:rsid w:val="00C9143A"/>
    <w:rsid w:val="00C92865"/>
    <w:rsid w:val="00C95864"/>
    <w:rsid w:val="00C96AD7"/>
    <w:rsid w:val="00CB139E"/>
    <w:rsid w:val="00CB2306"/>
    <w:rsid w:val="00CB5495"/>
    <w:rsid w:val="00CC12B1"/>
    <w:rsid w:val="00CC3A49"/>
    <w:rsid w:val="00CC5FC0"/>
    <w:rsid w:val="00CD53EE"/>
    <w:rsid w:val="00CD5E72"/>
    <w:rsid w:val="00CE192F"/>
    <w:rsid w:val="00CE4D21"/>
    <w:rsid w:val="00D01B81"/>
    <w:rsid w:val="00D0265E"/>
    <w:rsid w:val="00D038A3"/>
    <w:rsid w:val="00D041D6"/>
    <w:rsid w:val="00D13E78"/>
    <w:rsid w:val="00D157A3"/>
    <w:rsid w:val="00D20727"/>
    <w:rsid w:val="00D34D12"/>
    <w:rsid w:val="00D4406D"/>
    <w:rsid w:val="00D5468C"/>
    <w:rsid w:val="00D54B77"/>
    <w:rsid w:val="00D63F17"/>
    <w:rsid w:val="00D65A98"/>
    <w:rsid w:val="00D66A55"/>
    <w:rsid w:val="00D8063B"/>
    <w:rsid w:val="00D809FF"/>
    <w:rsid w:val="00D95598"/>
    <w:rsid w:val="00DA168B"/>
    <w:rsid w:val="00DA3D39"/>
    <w:rsid w:val="00DA7430"/>
    <w:rsid w:val="00DB447F"/>
    <w:rsid w:val="00DB55C7"/>
    <w:rsid w:val="00DC4157"/>
    <w:rsid w:val="00DC627C"/>
    <w:rsid w:val="00DD24DA"/>
    <w:rsid w:val="00DD4BB3"/>
    <w:rsid w:val="00DD7108"/>
    <w:rsid w:val="00DE1136"/>
    <w:rsid w:val="00DE5E14"/>
    <w:rsid w:val="00DE7B16"/>
    <w:rsid w:val="00DF3E98"/>
    <w:rsid w:val="00DF6684"/>
    <w:rsid w:val="00E01146"/>
    <w:rsid w:val="00E02630"/>
    <w:rsid w:val="00E0584C"/>
    <w:rsid w:val="00E24E4D"/>
    <w:rsid w:val="00E31571"/>
    <w:rsid w:val="00E34F68"/>
    <w:rsid w:val="00E355C1"/>
    <w:rsid w:val="00E37E62"/>
    <w:rsid w:val="00E50E3C"/>
    <w:rsid w:val="00E55216"/>
    <w:rsid w:val="00E56FDB"/>
    <w:rsid w:val="00E64857"/>
    <w:rsid w:val="00E717C4"/>
    <w:rsid w:val="00E73070"/>
    <w:rsid w:val="00E7384C"/>
    <w:rsid w:val="00E83940"/>
    <w:rsid w:val="00E85643"/>
    <w:rsid w:val="00E9198A"/>
    <w:rsid w:val="00E91D60"/>
    <w:rsid w:val="00ED222A"/>
    <w:rsid w:val="00ED2A29"/>
    <w:rsid w:val="00EE6108"/>
    <w:rsid w:val="00EE7C69"/>
    <w:rsid w:val="00EF52B5"/>
    <w:rsid w:val="00EF54E6"/>
    <w:rsid w:val="00EF5518"/>
    <w:rsid w:val="00F03235"/>
    <w:rsid w:val="00F11A0E"/>
    <w:rsid w:val="00F14F0B"/>
    <w:rsid w:val="00F15D47"/>
    <w:rsid w:val="00F16F25"/>
    <w:rsid w:val="00F21131"/>
    <w:rsid w:val="00F22F22"/>
    <w:rsid w:val="00F32D4A"/>
    <w:rsid w:val="00F3741A"/>
    <w:rsid w:val="00F40CB7"/>
    <w:rsid w:val="00F4184B"/>
    <w:rsid w:val="00F42C08"/>
    <w:rsid w:val="00F459B3"/>
    <w:rsid w:val="00F57D09"/>
    <w:rsid w:val="00F65B8B"/>
    <w:rsid w:val="00F65CC7"/>
    <w:rsid w:val="00F665E4"/>
    <w:rsid w:val="00F71CA2"/>
    <w:rsid w:val="00F964F1"/>
    <w:rsid w:val="00FA58B4"/>
    <w:rsid w:val="00FA604C"/>
    <w:rsid w:val="00FB1B96"/>
    <w:rsid w:val="00FC101E"/>
    <w:rsid w:val="00FC270B"/>
    <w:rsid w:val="00FC4FFE"/>
    <w:rsid w:val="00FC7DBF"/>
    <w:rsid w:val="00FF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C9D4C"/>
  <w15:chartTrackingRefBased/>
  <w15:docId w15:val="{A3E4D093-EC11-46FA-A34E-A3B9C302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ED4"/>
    <w:rPr>
      <w:rFonts w:cs="Noto Naskh Arabic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4D1"/>
    <w:pPr>
      <w:keepNext/>
      <w:keepLines/>
      <w:numPr>
        <w:numId w:val="2"/>
      </w:numPr>
      <w:bidi/>
      <w:spacing w:before="240" w:after="0"/>
      <w:ind w:left="545" w:hanging="567"/>
      <w:outlineLvl w:val="0"/>
    </w:pPr>
    <w:rPr>
      <w:rFonts w:asciiTheme="majorHAnsi" w:eastAsiaTheme="majorEastAsia" w:hAnsiTheme="majorHAnsi"/>
      <w:color w:val="015295"/>
      <w:sz w:val="32"/>
      <w:szCs w:val="32"/>
      <w:lang w:bidi="ar-S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4D1"/>
    <w:pPr>
      <w:keepNext/>
      <w:keepLines/>
      <w:numPr>
        <w:ilvl w:val="1"/>
        <w:numId w:val="2"/>
      </w:numPr>
      <w:bidi/>
      <w:spacing w:before="40" w:after="0"/>
      <w:ind w:left="545" w:hanging="567"/>
      <w:outlineLvl w:val="1"/>
    </w:pPr>
    <w:rPr>
      <w:rFonts w:asciiTheme="majorHAnsi" w:eastAsiaTheme="majorEastAsia" w:hAnsiTheme="majorHAnsi"/>
      <w:color w:val="0095DA"/>
      <w:sz w:val="26"/>
      <w:szCs w:val="26"/>
      <w:lang w:bidi="ar-S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DF6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0095D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E15"/>
  </w:style>
  <w:style w:type="paragraph" w:styleId="Footer">
    <w:name w:val="footer"/>
    <w:basedOn w:val="Normal"/>
    <w:link w:val="FooterChar"/>
    <w:uiPriority w:val="99"/>
    <w:unhideWhenUsed/>
    <w:rsid w:val="001F7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E15"/>
  </w:style>
  <w:style w:type="character" w:customStyle="1" w:styleId="Heading1Char">
    <w:name w:val="Heading 1 Char"/>
    <w:basedOn w:val="DefaultParagraphFont"/>
    <w:link w:val="Heading1"/>
    <w:uiPriority w:val="9"/>
    <w:rsid w:val="00FF64D1"/>
    <w:rPr>
      <w:rFonts w:asciiTheme="majorHAnsi" w:eastAsiaTheme="majorEastAsia" w:hAnsiTheme="majorHAnsi" w:cs="Noto Naskh Arabic"/>
      <w:color w:val="015295"/>
      <w:sz w:val="32"/>
      <w:szCs w:val="32"/>
      <w:lang w:bidi="ar-SY"/>
    </w:rPr>
  </w:style>
  <w:style w:type="character" w:customStyle="1" w:styleId="Heading2Char">
    <w:name w:val="Heading 2 Char"/>
    <w:basedOn w:val="DefaultParagraphFont"/>
    <w:link w:val="Heading2"/>
    <w:uiPriority w:val="9"/>
    <w:rsid w:val="00FF64D1"/>
    <w:rPr>
      <w:rFonts w:asciiTheme="majorHAnsi" w:eastAsiaTheme="majorEastAsia" w:hAnsiTheme="majorHAnsi" w:cs="Noto Naskh Arabic"/>
      <w:color w:val="0095DA"/>
      <w:sz w:val="26"/>
      <w:szCs w:val="26"/>
      <w:lang w:bidi="ar-SY"/>
    </w:rPr>
  </w:style>
  <w:style w:type="character" w:customStyle="1" w:styleId="Heading3Char">
    <w:name w:val="Heading 3 Char"/>
    <w:basedOn w:val="DefaultParagraphFont"/>
    <w:link w:val="Heading3"/>
    <w:uiPriority w:val="9"/>
    <w:rsid w:val="00757DF6"/>
    <w:rPr>
      <w:rFonts w:asciiTheme="majorHAnsi" w:eastAsiaTheme="majorEastAsia" w:hAnsiTheme="majorHAnsi" w:cs="Noto Naskh Arabic"/>
      <w:color w:val="0095DA"/>
      <w:sz w:val="24"/>
      <w:szCs w:val="24"/>
    </w:rPr>
  </w:style>
  <w:style w:type="paragraph" w:styleId="NoSpacing">
    <w:name w:val="No Spacing"/>
    <w:uiPriority w:val="1"/>
    <w:qFormat/>
    <w:rsid w:val="00757DF6"/>
    <w:pPr>
      <w:spacing w:after="0" w:line="240" w:lineRule="auto"/>
    </w:pPr>
    <w:rPr>
      <w:rFonts w:cs="Noto Naskh Arabic"/>
    </w:rPr>
  </w:style>
  <w:style w:type="paragraph" w:styleId="ListParagraph">
    <w:name w:val="List Paragraph"/>
    <w:basedOn w:val="Normal"/>
    <w:link w:val="ListParagraphChar"/>
    <w:uiPriority w:val="34"/>
    <w:qFormat/>
    <w:rsid w:val="00757DF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B4634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634D"/>
    <w:rPr>
      <w:rFonts w:eastAsiaTheme="minorEastAsia" w:cs="Noto Naskh Arabic"/>
      <w:color w:val="5A5A5A" w:themeColor="text1" w:themeTint="A5"/>
      <w:spacing w:val="15"/>
    </w:rPr>
  </w:style>
  <w:style w:type="paragraph" w:customStyle="1" w:styleId="Instructions">
    <w:name w:val="Instructions"/>
    <w:basedOn w:val="Normal"/>
    <w:link w:val="InstructionsChar"/>
    <w:qFormat/>
    <w:rsid w:val="00FF64D1"/>
    <w:rPr>
      <w:color w:val="8A8A8A"/>
      <w:lang w:bidi="ar-SY"/>
    </w:rPr>
  </w:style>
  <w:style w:type="character" w:customStyle="1" w:styleId="InstructionsChar">
    <w:name w:val="Instructions Char"/>
    <w:basedOn w:val="DefaultParagraphFont"/>
    <w:link w:val="Instructions"/>
    <w:rsid w:val="00FF64D1"/>
    <w:rPr>
      <w:rFonts w:cs="Noto Naskh Arabic"/>
      <w:color w:val="8A8A8A"/>
      <w:szCs w:val="24"/>
      <w:lang w:bidi="ar-SY"/>
    </w:rPr>
  </w:style>
  <w:style w:type="paragraph" w:customStyle="1" w:styleId="Bulletlist">
    <w:name w:val="Bullet list"/>
    <w:basedOn w:val="ListParagraph"/>
    <w:link w:val="BulletlistChar"/>
    <w:qFormat/>
    <w:rsid w:val="00AD2ED4"/>
    <w:pPr>
      <w:numPr>
        <w:numId w:val="1"/>
      </w:numPr>
      <w:bidi/>
    </w:pPr>
    <w:rPr>
      <w:lang w:bidi="ar-SY"/>
    </w:rPr>
  </w:style>
  <w:style w:type="table" w:styleId="TableGrid">
    <w:name w:val="Table Grid"/>
    <w:basedOn w:val="TableNormal"/>
    <w:uiPriority w:val="39"/>
    <w:rsid w:val="00B00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D2ED4"/>
    <w:rPr>
      <w:rFonts w:cs="Noto Naskh Arabic"/>
      <w:szCs w:val="24"/>
    </w:rPr>
  </w:style>
  <w:style w:type="character" w:customStyle="1" w:styleId="BulletlistChar">
    <w:name w:val="Bullet list Char"/>
    <w:basedOn w:val="ListParagraphChar"/>
    <w:link w:val="Bulletlist"/>
    <w:rsid w:val="00AD2ED4"/>
    <w:rPr>
      <w:rFonts w:cs="Noto Naskh Arabic"/>
      <w:szCs w:val="24"/>
      <w:lang w:bidi="ar-SY"/>
    </w:rPr>
  </w:style>
  <w:style w:type="table" w:customStyle="1" w:styleId="Arabictable">
    <w:name w:val="Arabic table"/>
    <w:basedOn w:val="TableNormal"/>
    <w:uiPriority w:val="99"/>
    <w:rsid w:val="00FC270B"/>
    <w:pPr>
      <w:spacing w:after="0" w:line="240" w:lineRule="auto"/>
      <w:jc w:val="center"/>
    </w:pPr>
    <w:rPr>
      <w:rFonts w:cs="Noto Naskh Arabic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Theme="minorHAnsi" w:hAnsiTheme="minorHAnsi" w:cs="Noto Naskh Arabic"/>
        <w:color w:val="FFFFFF" w:themeColor="background1"/>
        <w:sz w:val="22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015295"/>
      </w:tcPr>
    </w:tblStylePr>
  </w:style>
  <w:style w:type="paragraph" w:customStyle="1" w:styleId="TitleALS">
    <w:name w:val="Title ALS"/>
    <w:basedOn w:val="Heading1"/>
    <w:link w:val="TitleALSChar"/>
    <w:qFormat/>
    <w:rsid w:val="009F7725"/>
    <w:pPr>
      <w:numPr>
        <w:numId w:val="0"/>
      </w:numPr>
      <w:ind w:left="545" w:hanging="545"/>
    </w:pPr>
    <w:rPr>
      <w:b/>
      <w:bCs/>
      <w:color w:val="000000" w:themeColor="text1"/>
    </w:rPr>
  </w:style>
  <w:style w:type="character" w:customStyle="1" w:styleId="TitleALSChar">
    <w:name w:val="Title ALS Char"/>
    <w:basedOn w:val="Heading1Char"/>
    <w:link w:val="TitleALS"/>
    <w:rsid w:val="009F7725"/>
    <w:rPr>
      <w:rFonts w:asciiTheme="majorHAnsi" w:eastAsiaTheme="majorEastAsia" w:hAnsiTheme="majorHAnsi" w:cs="Noto Naskh Arabic"/>
      <w:b/>
      <w:bCs/>
      <w:color w:val="000000" w:themeColor="text1"/>
      <w:sz w:val="32"/>
      <w:szCs w:val="32"/>
      <w:lang w:bidi="ar-S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1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lal\OneDrive\Documents\Custom%20Office%20Templates\ALS%20-%20Less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9FEDB-2670-45D0-BA73-795542818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ALS - Lesson template</Template>
  <TotalTime>1261</TotalTime>
  <Pages>4</Pages>
  <Words>363</Words>
  <Characters>1898</Characters>
  <Application>Microsoft Office Word</Application>
  <DocSecurity>0</DocSecurity>
  <Lines>86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Sawalmeh</dc:creator>
  <cp:keywords/>
  <dc:description/>
  <cp:lastModifiedBy>Jalal Sawalmeh</cp:lastModifiedBy>
  <cp:revision>358</cp:revision>
  <cp:lastPrinted>2025-11-20T18:19:00Z</cp:lastPrinted>
  <dcterms:created xsi:type="dcterms:W3CDTF">2022-02-15T01:12:00Z</dcterms:created>
  <dcterms:modified xsi:type="dcterms:W3CDTF">2025-12-03T11:49:00Z</dcterms:modified>
</cp:coreProperties>
</file>