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654E" w14:textId="77777777" w:rsidR="00BD47CB" w:rsidRDefault="00BD47CB">
      <w:pPr>
        <w:rPr>
          <w:rtl/>
        </w:rPr>
      </w:pPr>
    </w:p>
    <w:p w14:paraId="5BC61D22" w14:textId="77777777" w:rsidR="00BD47CB" w:rsidRDefault="00BD47CB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0"/>
        <w:gridCol w:w="4192"/>
      </w:tblGrid>
      <w:tr w:rsidR="00BD47CB" w14:paraId="0DA2241E" w14:textId="77777777" w:rsidTr="00E65939">
        <w:tc>
          <w:tcPr>
            <w:tcW w:w="4990" w:type="dxa"/>
          </w:tcPr>
          <w:p w14:paraId="5A589B8F" w14:textId="77777777" w:rsidR="00BD47CB" w:rsidRDefault="00BD47CB" w:rsidP="00E65939"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476E5EE7" wp14:editId="703BA0FA">
                  <wp:simplePos x="0" y="0"/>
                  <wp:positionH relativeFrom="column">
                    <wp:posOffset>462280</wp:posOffset>
                  </wp:positionH>
                  <wp:positionV relativeFrom="paragraph">
                    <wp:posOffset>11430</wp:posOffset>
                  </wp:positionV>
                  <wp:extent cx="1258570" cy="852170"/>
                  <wp:effectExtent l="0" t="0" r="0" b="5080"/>
                  <wp:wrapSquare wrapText="bothSides"/>
                  <wp:docPr id="11" name="Picture 11" descr="New Lamborghini Cars | Grange - Lamborgh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Lamborghini Cars | Grange - Lamborghi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70" cy="852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192" w:type="dxa"/>
          </w:tcPr>
          <w:p w14:paraId="1454A09B" w14:textId="77777777" w:rsidR="00BD47CB" w:rsidRPr="00F470DC" w:rsidRDefault="00BD47CB" w:rsidP="00E65939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3A9B8797" wp14:editId="7BAD6D90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0</wp:posOffset>
                  </wp:positionV>
                  <wp:extent cx="1115695" cy="804545"/>
                  <wp:effectExtent l="0" t="0" r="8255" b="0"/>
                  <wp:wrapSquare wrapText="bothSides"/>
                  <wp:docPr id="14" name="Picture 14" descr="63,854 Old Car Stock Photos, Pictures &amp; Royalty-Free Images - iStock | Nice  Old Cars Photos, Old Old Cars Photos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63,854 Old Car Stock Photos, Pictures &amp; Royalty-Free Images - iStock | Nice  Old Cars Photos, Old Old Cars Photos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D47CB" w14:paraId="2D2A3635" w14:textId="77777777" w:rsidTr="00E65939">
        <w:tc>
          <w:tcPr>
            <w:tcW w:w="4990" w:type="dxa"/>
          </w:tcPr>
          <w:p w14:paraId="20504328" w14:textId="35BBC4B7" w:rsidR="00BD47CB" w:rsidRDefault="00BD47CB" w:rsidP="00E65939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 w:rsidRPr="00F470DC">
              <w:rPr>
                <w:rFonts w:asciiTheme="majorHAnsi" w:hAnsiTheme="majorHAnsi" w:cstheme="majorHAnsi"/>
                <w:sz w:val="56"/>
                <w:szCs w:val="72"/>
                <w:rtl/>
              </w:rPr>
              <w:t>جديد</w:t>
            </w:r>
            <w:r>
              <w:rPr>
                <w:rFonts w:asciiTheme="majorHAnsi" w:hAnsiTheme="majorHAnsi" w:cstheme="majorHAnsi" w:hint="cs"/>
                <w:sz w:val="56"/>
                <w:szCs w:val="72"/>
                <w:rtl/>
              </w:rPr>
              <w:t xml:space="preserve">- </w:t>
            </w:r>
            <w:r w:rsidR="0004167B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جديدة</w:t>
            </w:r>
            <w:r w:rsidR="001A5777">
              <w:rPr>
                <w:rFonts w:asciiTheme="majorHAnsi" w:hAnsiTheme="majorHAnsi" w:cstheme="majorHAnsi"/>
                <w:sz w:val="56"/>
                <w:szCs w:val="72"/>
              </w:rPr>
              <w:t xml:space="preserve"> </w:t>
            </w:r>
          </w:p>
          <w:p w14:paraId="422D081C" w14:textId="77777777" w:rsidR="00BD47CB" w:rsidRPr="00C940BD" w:rsidRDefault="00BD47CB" w:rsidP="00E65939">
            <w:pPr>
              <w:jc w:val="center"/>
              <w:rPr>
                <w:noProof/>
              </w:rPr>
            </w:pPr>
            <w:r>
              <w:rPr>
                <w:noProof/>
              </w:rPr>
              <w:t>new</w:t>
            </w:r>
          </w:p>
        </w:tc>
        <w:tc>
          <w:tcPr>
            <w:tcW w:w="4192" w:type="dxa"/>
          </w:tcPr>
          <w:p w14:paraId="549CE4F3" w14:textId="07362F50" w:rsidR="00BD47CB" w:rsidRDefault="00BD47CB" w:rsidP="00E65939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 w:rsidRPr="005C0A58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ق</w:t>
            </w: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ديم</w:t>
            </w:r>
            <w:r>
              <w:rPr>
                <w:rFonts w:asciiTheme="majorHAnsi" w:hAnsiTheme="majorHAnsi" w:cstheme="majorHAnsi" w:hint="cs"/>
                <w:sz w:val="56"/>
                <w:szCs w:val="72"/>
                <w:rtl/>
              </w:rPr>
              <w:t>- قديمة</w:t>
            </w:r>
          </w:p>
          <w:p w14:paraId="220822C2" w14:textId="77777777" w:rsidR="00BD47CB" w:rsidRPr="00F470DC" w:rsidRDefault="00BD47CB" w:rsidP="00E65939">
            <w:pPr>
              <w:jc w:val="center"/>
              <w:rPr>
                <w:rFonts w:asciiTheme="majorHAnsi" w:hAnsiTheme="majorHAnsi" w:cstheme="majorHAnsi"/>
                <w:sz w:val="56"/>
                <w:szCs w:val="72"/>
                <w:rtl/>
              </w:rPr>
            </w:pPr>
            <w:r w:rsidRPr="00C940BD">
              <w:rPr>
                <w:noProof/>
              </w:rPr>
              <w:t>old</w:t>
            </w:r>
          </w:p>
        </w:tc>
      </w:tr>
    </w:tbl>
    <w:p w14:paraId="2FF515C9" w14:textId="7E9F80B5" w:rsidR="00B3428E" w:rsidRDefault="00FA049D" w:rsidP="008F1C44">
      <w:pPr>
        <w:rPr>
          <w:rtl/>
        </w:rPr>
      </w:pPr>
      <w:r>
        <w:t xml:space="preserve"> </w:t>
      </w:r>
      <w:r w:rsidR="005B3AC3">
        <w:t xml:space="preserve"> </w:t>
      </w:r>
    </w:p>
    <w:tbl>
      <w:tblPr>
        <w:tblStyle w:val="TableGrid"/>
        <w:tblW w:w="9300" w:type="dxa"/>
        <w:tblLook w:val="04A0" w:firstRow="1" w:lastRow="0" w:firstColumn="1" w:lastColumn="0" w:noHBand="0" w:noVBand="1"/>
      </w:tblPr>
      <w:tblGrid>
        <w:gridCol w:w="5054"/>
        <w:gridCol w:w="4246"/>
      </w:tblGrid>
      <w:tr w:rsidR="00B3428E" w14:paraId="3ECCC260" w14:textId="77777777" w:rsidTr="008F1C44">
        <w:trPr>
          <w:trHeight w:val="1029"/>
        </w:trPr>
        <w:tc>
          <w:tcPr>
            <w:tcW w:w="5054" w:type="dxa"/>
          </w:tcPr>
          <w:p w14:paraId="09069288" w14:textId="7BEB2661" w:rsidR="00B3428E" w:rsidRDefault="00B3428E" w:rsidP="0037463D">
            <w:r>
              <w:rPr>
                <w:noProof/>
                <w:lang w:bidi="ar-SY"/>
              </w:rPr>
              <w:drawing>
                <wp:anchor distT="0" distB="0" distL="114300" distR="114300" simplePos="0" relativeHeight="251674624" behindDoc="0" locked="0" layoutInCell="1" allowOverlap="1" wp14:anchorId="072C5A97" wp14:editId="6F028BB5">
                  <wp:simplePos x="0" y="0"/>
                  <wp:positionH relativeFrom="column">
                    <wp:posOffset>1020445</wp:posOffset>
                  </wp:positionH>
                  <wp:positionV relativeFrom="paragraph">
                    <wp:posOffset>176530</wp:posOffset>
                  </wp:positionV>
                  <wp:extent cx="807085" cy="515620"/>
                  <wp:effectExtent l="0" t="0" r="0" b="0"/>
                  <wp:wrapSquare wrapText="bothSides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85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46" w:type="dxa"/>
          </w:tcPr>
          <w:p w14:paraId="5C302A1F" w14:textId="4C805973" w:rsidR="00B3428E" w:rsidRPr="00F470DC" w:rsidRDefault="00C33FBD" w:rsidP="0037463D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>
              <w:rPr>
                <w:noProof/>
                <w:lang w:bidi="ar-SY"/>
              </w:rPr>
              <w:drawing>
                <wp:anchor distT="0" distB="0" distL="114300" distR="114300" simplePos="0" relativeHeight="251682816" behindDoc="0" locked="0" layoutInCell="1" allowOverlap="1" wp14:anchorId="27A75408" wp14:editId="1F72376D">
                  <wp:simplePos x="0" y="0"/>
                  <wp:positionH relativeFrom="column">
                    <wp:posOffset>614045</wp:posOffset>
                  </wp:positionH>
                  <wp:positionV relativeFrom="paragraph">
                    <wp:posOffset>105410</wp:posOffset>
                  </wp:positionV>
                  <wp:extent cx="890270" cy="532130"/>
                  <wp:effectExtent l="0" t="0" r="5080" b="1270"/>
                  <wp:wrapSquare wrapText="bothSides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53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33FBD" w14:paraId="303BB87E" w14:textId="77777777" w:rsidTr="008F1C44">
        <w:trPr>
          <w:trHeight w:val="1059"/>
        </w:trPr>
        <w:tc>
          <w:tcPr>
            <w:tcW w:w="5054" w:type="dxa"/>
          </w:tcPr>
          <w:p w14:paraId="2A4DF365" w14:textId="1A00F133" w:rsidR="00C33FBD" w:rsidRDefault="00C33FBD" w:rsidP="00120F57">
            <w:pPr>
              <w:jc w:val="center"/>
              <w:rPr>
                <w:rFonts w:asciiTheme="majorHAnsi" w:hAnsiTheme="majorHAnsi" w:cstheme="majorHAnsi"/>
                <w:sz w:val="56"/>
                <w:szCs w:val="72"/>
                <w:rtl/>
              </w:rPr>
            </w:pP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ث</w:t>
            </w:r>
            <w:r w:rsidRPr="005C0A58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ق</w:t>
            </w: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يل</w:t>
            </w:r>
            <w:r w:rsidR="001848DE">
              <w:rPr>
                <w:rFonts w:asciiTheme="majorHAnsi" w:hAnsiTheme="majorHAnsi" w:cstheme="majorHAnsi" w:hint="cs"/>
                <w:sz w:val="56"/>
                <w:szCs w:val="72"/>
                <w:rtl/>
              </w:rPr>
              <w:t xml:space="preserve">- </w:t>
            </w:r>
            <w:r w:rsidR="001857C6" w:rsidRPr="00BE7A68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ث</w:t>
            </w:r>
            <w:r w:rsidR="001857C6" w:rsidRPr="00BE7A68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ق</w:t>
            </w:r>
            <w:r w:rsidR="001857C6" w:rsidRPr="00BE7A68">
              <w:rPr>
                <w:rFonts w:asciiTheme="majorHAnsi" w:hAnsiTheme="majorHAnsi" w:cstheme="majorHAnsi" w:hint="cs"/>
                <w:sz w:val="56"/>
                <w:szCs w:val="72"/>
                <w:rtl/>
              </w:rPr>
              <w:t>يلة</w:t>
            </w:r>
          </w:p>
          <w:p w14:paraId="75855FBC" w14:textId="5BAD0DE8" w:rsidR="00C33FBD" w:rsidRPr="00C33FBD" w:rsidRDefault="00AE4E8B" w:rsidP="00AE4E8B">
            <w:pPr>
              <w:jc w:val="center"/>
              <w:rPr>
                <w:lang w:bidi="ar-SY"/>
              </w:rPr>
            </w:pPr>
            <w:r>
              <w:rPr>
                <w:noProof/>
              </w:rPr>
              <w:t>heavy</w:t>
            </w:r>
          </w:p>
        </w:tc>
        <w:tc>
          <w:tcPr>
            <w:tcW w:w="4246" w:type="dxa"/>
          </w:tcPr>
          <w:p w14:paraId="006E2D03" w14:textId="3D494CE2" w:rsidR="00212857" w:rsidRDefault="00C33FBD" w:rsidP="00212857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خ</w:t>
            </w:r>
            <w:r w:rsidRPr="004447AE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ف</w:t>
            </w: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ي</w:t>
            </w:r>
            <w:r w:rsidRPr="004447AE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ف</w:t>
            </w:r>
            <w:r w:rsidR="00212857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 xml:space="preserve">- </w:t>
            </w:r>
            <w:r w:rsidR="00212857"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خ</w:t>
            </w:r>
            <w:r w:rsidR="00212857" w:rsidRPr="004447AE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ف</w:t>
            </w:r>
            <w:r w:rsidR="00212857"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ي</w:t>
            </w:r>
            <w:r w:rsidR="00212857" w:rsidRPr="004447AE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ف</w:t>
            </w:r>
            <w:r w:rsidR="00212857" w:rsidRPr="00212857">
              <w:rPr>
                <w:rFonts w:asciiTheme="majorHAnsi" w:hAnsiTheme="majorHAnsi" w:cstheme="majorHAnsi" w:hint="cs"/>
                <w:color w:val="000000" w:themeColor="text1"/>
                <w:sz w:val="56"/>
                <w:szCs w:val="72"/>
                <w:rtl/>
              </w:rPr>
              <w:t>ة</w:t>
            </w:r>
          </w:p>
          <w:p w14:paraId="18B699EC" w14:textId="6925AC55" w:rsidR="00C940BD" w:rsidRPr="00F470DC" w:rsidRDefault="00C940BD" w:rsidP="00C940BD">
            <w:pPr>
              <w:jc w:val="center"/>
              <w:rPr>
                <w:rFonts w:asciiTheme="majorHAnsi" w:hAnsiTheme="majorHAnsi" w:cstheme="majorHAnsi"/>
                <w:sz w:val="56"/>
                <w:szCs w:val="72"/>
                <w:rtl/>
              </w:rPr>
            </w:pPr>
            <w:r w:rsidRPr="00C940BD">
              <w:rPr>
                <w:noProof/>
              </w:rPr>
              <w:t>light</w:t>
            </w:r>
          </w:p>
        </w:tc>
      </w:tr>
    </w:tbl>
    <w:p w14:paraId="4A8C7237" w14:textId="15F529D1" w:rsidR="00B3428E" w:rsidRDefault="00B3428E">
      <w:pPr>
        <w:rPr>
          <w:rtl/>
        </w:rPr>
      </w:pPr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5036"/>
        <w:gridCol w:w="4231"/>
      </w:tblGrid>
      <w:tr w:rsidR="00B3428E" w14:paraId="7A50BC0E" w14:textId="77777777" w:rsidTr="00C33FBD">
        <w:trPr>
          <w:trHeight w:val="1560"/>
        </w:trPr>
        <w:tc>
          <w:tcPr>
            <w:tcW w:w="5036" w:type="dxa"/>
          </w:tcPr>
          <w:p w14:paraId="2BBF0092" w14:textId="0D514206" w:rsidR="00B3428E" w:rsidRDefault="00B3428E" w:rsidP="0037463D"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015EA199" wp14:editId="013C1C49">
                  <wp:simplePos x="0" y="0"/>
                  <wp:positionH relativeFrom="column">
                    <wp:posOffset>984885</wp:posOffset>
                  </wp:positionH>
                  <wp:positionV relativeFrom="paragraph">
                    <wp:posOffset>138430</wp:posOffset>
                  </wp:positionV>
                  <wp:extent cx="949960" cy="887730"/>
                  <wp:effectExtent l="0" t="0" r="2540" b="7620"/>
                  <wp:wrapSquare wrapText="bothSides"/>
                  <wp:docPr id="22" name="Picture 22" descr="✓ strong and weak cartoon free vector eps, cdr, ai, svg vector illustration  graphic 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✓ strong and weak cartoon free vector eps, cdr, ai, svg vector illustration  graphic a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960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31" w:type="dxa"/>
          </w:tcPr>
          <w:p w14:paraId="5985BA81" w14:textId="4F03EEDC" w:rsidR="00B3428E" w:rsidRPr="00F470DC" w:rsidRDefault="00C33FBD" w:rsidP="0037463D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1DBCF844" wp14:editId="237D25D5">
                  <wp:simplePos x="0" y="0"/>
                  <wp:positionH relativeFrom="column">
                    <wp:posOffset>856433</wp:posOffset>
                  </wp:positionH>
                  <wp:positionV relativeFrom="paragraph">
                    <wp:posOffset>172564</wp:posOffset>
                  </wp:positionV>
                  <wp:extent cx="777240" cy="777240"/>
                  <wp:effectExtent l="0" t="0" r="3810" b="3810"/>
                  <wp:wrapSquare wrapText="bothSides"/>
                  <wp:docPr id="23" name="Picture 23" descr="5,139 Strong Boy Illustration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5,139 Strong Boy Illustration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7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33FBD" w14:paraId="56F36794" w14:textId="77777777" w:rsidTr="00C33FBD">
        <w:trPr>
          <w:trHeight w:val="1327"/>
        </w:trPr>
        <w:tc>
          <w:tcPr>
            <w:tcW w:w="5036" w:type="dxa"/>
          </w:tcPr>
          <w:p w14:paraId="1C8DB7D4" w14:textId="602D24BB" w:rsidR="00C33FBD" w:rsidRDefault="00C33FBD" w:rsidP="00C33FBD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ض</w:t>
            </w:r>
            <w:r w:rsidR="00954129">
              <w:rPr>
                <w:rFonts w:asciiTheme="majorHAnsi" w:hAnsiTheme="majorHAnsi" w:cstheme="majorHAnsi" w:hint="cs"/>
                <w:sz w:val="56"/>
                <w:szCs w:val="72"/>
                <w:rtl/>
              </w:rPr>
              <w:t>َ</w:t>
            </w:r>
            <w:r w:rsidRPr="00954129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ع</w:t>
            </w: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يف</w:t>
            </w:r>
            <w:r w:rsidR="00B20646">
              <w:rPr>
                <w:rFonts w:asciiTheme="majorHAnsi" w:hAnsiTheme="majorHAnsi" w:cstheme="majorHAnsi" w:hint="cs"/>
                <w:sz w:val="56"/>
                <w:szCs w:val="72"/>
                <w:rtl/>
              </w:rPr>
              <w:t>- ضعيفَة</w:t>
            </w:r>
          </w:p>
          <w:p w14:paraId="478902E7" w14:textId="0237CBE7" w:rsidR="00C940BD" w:rsidRPr="00C940BD" w:rsidRDefault="00C940BD" w:rsidP="00C33FBD">
            <w:pPr>
              <w:jc w:val="center"/>
              <w:rPr>
                <w:noProof/>
                <w:lang w:bidi="ar-SY"/>
              </w:rPr>
            </w:pPr>
            <w:r>
              <w:rPr>
                <w:noProof/>
                <w:lang w:bidi="ar-SY"/>
              </w:rPr>
              <w:t>weak</w:t>
            </w:r>
          </w:p>
        </w:tc>
        <w:tc>
          <w:tcPr>
            <w:tcW w:w="4231" w:type="dxa"/>
          </w:tcPr>
          <w:p w14:paraId="2551002E" w14:textId="1C4C698C" w:rsidR="00C33FBD" w:rsidRPr="00B20646" w:rsidRDefault="00C33FBD" w:rsidP="0037463D">
            <w:pPr>
              <w:jc w:val="center"/>
              <w:rPr>
                <w:rFonts w:asciiTheme="majorHAnsi" w:hAnsiTheme="majorHAnsi" w:cstheme="majorHAnsi"/>
                <w:sz w:val="56"/>
                <w:szCs w:val="72"/>
                <w:rtl/>
                <w:lang w:val="en-US"/>
              </w:rPr>
            </w:pPr>
            <w:r w:rsidRPr="00576509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ق</w:t>
            </w:r>
            <w:r w:rsidR="00954129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َ</w:t>
            </w: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وي</w:t>
            </w:r>
            <w:r w:rsidR="00B20646">
              <w:rPr>
                <w:rFonts w:asciiTheme="majorHAnsi" w:hAnsiTheme="majorHAnsi" w:cstheme="majorHAnsi" w:hint="cs"/>
                <w:sz w:val="56"/>
                <w:szCs w:val="72"/>
                <w:rtl/>
                <w:lang w:val="en-US"/>
              </w:rPr>
              <w:t>- قويَّة</w:t>
            </w:r>
          </w:p>
          <w:p w14:paraId="6E41374D" w14:textId="35355A72" w:rsidR="00C940BD" w:rsidRPr="00F470DC" w:rsidRDefault="00C940BD" w:rsidP="0037463D">
            <w:pPr>
              <w:jc w:val="center"/>
              <w:rPr>
                <w:rFonts w:asciiTheme="majorHAnsi" w:hAnsiTheme="majorHAnsi" w:cstheme="majorHAnsi"/>
                <w:sz w:val="56"/>
                <w:szCs w:val="72"/>
                <w:rtl/>
              </w:rPr>
            </w:pPr>
            <w:r w:rsidRPr="00C940BD">
              <w:rPr>
                <w:noProof/>
              </w:rPr>
              <w:t>Strong</w:t>
            </w:r>
          </w:p>
        </w:tc>
      </w:tr>
    </w:tbl>
    <w:p w14:paraId="3A53610D" w14:textId="482E328B" w:rsidR="00B3428E" w:rsidRDefault="00B3428E"/>
    <w:p w14:paraId="0A0A4D0F" w14:textId="77777777" w:rsidR="00B4676F" w:rsidRDefault="00B4676F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0"/>
        <w:gridCol w:w="4192"/>
      </w:tblGrid>
      <w:tr w:rsidR="008F1C44" w14:paraId="6BE29F87" w14:textId="77777777" w:rsidTr="00B4676F">
        <w:trPr>
          <w:trHeight w:val="2122"/>
        </w:trPr>
        <w:tc>
          <w:tcPr>
            <w:tcW w:w="4990" w:type="dxa"/>
          </w:tcPr>
          <w:p w14:paraId="4D6437F4" w14:textId="77777777" w:rsidR="008F1C44" w:rsidRDefault="00B20646" w:rsidP="00E65939">
            <w:pPr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2A64B52F" wp14:editId="73F63EBC">
                  <wp:simplePos x="0" y="0"/>
                  <wp:positionH relativeFrom="column">
                    <wp:posOffset>1032510</wp:posOffset>
                  </wp:positionH>
                  <wp:positionV relativeFrom="paragraph">
                    <wp:posOffset>0</wp:posOffset>
                  </wp:positionV>
                  <wp:extent cx="1009015" cy="1009015"/>
                  <wp:effectExtent l="0" t="0" r="635" b="635"/>
                  <wp:wrapSquare wrapText="bothSides"/>
                  <wp:docPr id="15" name="Picture 15" descr="50++ cliparts | Little Bear Clipart Images | 4570book.inf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50++ cliparts | Little Bear Clipart Images | 4570book.inf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00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1C44">
              <w:t xml:space="preserve">   </w:t>
            </w:r>
            <w:r w:rsidR="008F1C44">
              <w:rPr>
                <w:rFonts w:hint="cs"/>
                <w:rtl/>
              </w:rPr>
              <w:t xml:space="preserve"> </w:t>
            </w:r>
          </w:p>
          <w:p w14:paraId="1D019B5F" w14:textId="77777777" w:rsidR="00B4676F" w:rsidRPr="00B4676F" w:rsidRDefault="00B4676F" w:rsidP="00B4676F"/>
          <w:p w14:paraId="1254917A" w14:textId="77777777" w:rsidR="00B4676F" w:rsidRDefault="00B4676F" w:rsidP="00B4676F"/>
          <w:p w14:paraId="1149A9F9" w14:textId="77777777" w:rsidR="00B4676F" w:rsidRDefault="00B4676F" w:rsidP="00B4676F"/>
          <w:p w14:paraId="77314A6C" w14:textId="77777777" w:rsidR="00B4676F" w:rsidRDefault="00B4676F" w:rsidP="00B4676F"/>
          <w:p w14:paraId="485B5E95" w14:textId="77777777" w:rsidR="00B4676F" w:rsidRDefault="00B4676F" w:rsidP="00B4676F">
            <w:pPr>
              <w:jc w:val="center"/>
              <w:rPr>
                <w:noProof/>
                <w:color w:val="404040" w:themeColor="text1" w:themeTint="BF"/>
              </w:rPr>
            </w:pPr>
          </w:p>
          <w:p w14:paraId="51BE9B87" w14:textId="220C2E5D" w:rsidR="00B4676F" w:rsidRPr="00B4676F" w:rsidRDefault="00B4676F" w:rsidP="00B4676F">
            <w:pPr>
              <w:jc w:val="center"/>
            </w:pPr>
            <w:r>
              <w:rPr>
                <w:noProof/>
                <w:color w:val="404040" w:themeColor="text1" w:themeTint="BF"/>
              </w:rPr>
              <w:t>s</w:t>
            </w:r>
            <w:r w:rsidRPr="0004167B">
              <w:rPr>
                <w:noProof/>
                <w:color w:val="404040" w:themeColor="text1" w:themeTint="BF"/>
              </w:rPr>
              <w:t xml:space="preserve">mall- </w:t>
            </w:r>
            <w:r>
              <w:rPr>
                <w:noProof/>
                <w:color w:val="404040" w:themeColor="text1" w:themeTint="BF"/>
              </w:rPr>
              <w:t>y</w:t>
            </w:r>
            <w:r w:rsidRPr="0004167B">
              <w:rPr>
                <w:noProof/>
                <w:color w:val="404040" w:themeColor="text1" w:themeTint="BF"/>
              </w:rPr>
              <w:t>oung</w:t>
            </w:r>
          </w:p>
        </w:tc>
        <w:tc>
          <w:tcPr>
            <w:tcW w:w="4192" w:type="dxa"/>
          </w:tcPr>
          <w:p w14:paraId="520D5483" w14:textId="77777777" w:rsidR="008F1C44" w:rsidRDefault="008F1C44" w:rsidP="00E65939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>
              <w:rPr>
                <w:noProof/>
              </w:rPr>
              <w:drawing>
                <wp:inline distT="0" distB="0" distL="0" distR="0" wp14:anchorId="6190CE94" wp14:editId="1460CB20">
                  <wp:extent cx="1163782" cy="856837"/>
                  <wp:effectExtent l="0" t="0" r="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984" cy="870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16815" w14:textId="646FF53D" w:rsidR="00B4676F" w:rsidRPr="00F470DC" w:rsidRDefault="00B4676F" w:rsidP="00E65939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>
              <w:rPr>
                <w:noProof/>
                <w:color w:val="404040" w:themeColor="text1" w:themeTint="BF"/>
              </w:rPr>
              <w:t>b</w:t>
            </w:r>
            <w:r w:rsidRPr="0004167B">
              <w:rPr>
                <w:noProof/>
                <w:color w:val="404040" w:themeColor="text1" w:themeTint="BF"/>
              </w:rPr>
              <w:t>ig</w:t>
            </w:r>
          </w:p>
        </w:tc>
      </w:tr>
      <w:tr w:rsidR="008F1C44" w14:paraId="09042C10" w14:textId="77777777" w:rsidTr="00B4676F">
        <w:trPr>
          <w:trHeight w:val="989"/>
        </w:trPr>
        <w:tc>
          <w:tcPr>
            <w:tcW w:w="4990" w:type="dxa"/>
          </w:tcPr>
          <w:p w14:paraId="700EFD32" w14:textId="34687F40" w:rsidR="008F1C44" w:rsidRPr="0004167B" w:rsidRDefault="00B20646" w:rsidP="00E65939">
            <w:pPr>
              <w:jc w:val="center"/>
              <w:rPr>
                <w:rFonts w:asciiTheme="majorHAnsi" w:hAnsiTheme="majorHAnsi" w:cstheme="majorHAnsi"/>
                <w:color w:val="404040" w:themeColor="text1" w:themeTint="BF"/>
                <w:sz w:val="56"/>
                <w:szCs w:val="72"/>
              </w:rPr>
            </w:pPr>
            <w:r w:rsidRPr="0004167B">
              <w:rPr>
                <w:rFonts w:asciiTheme="majorHAnsi" w:hAnsiTheme="majorHAnsi" w:cstheme="majorHAnsi" w:hint="cs"/>
                <w:color w:val="404040" w:themeColor="text1" w:themeTint="BF"/>
                <w:sz w:val="56"/>
                <w:szCs w:val="72"/>
                <w:rtl/>
              </w:rPr>
              <w:t>صغير</w:t>
            </w:r>
            <w:r w:rsidR="008F1C44" w:rsidRPr="0004167B">
              <w:rPr>
                <w:rFonts w:asciiTheme="majorHAnsi" w:hAnsiTheme="majorHAnsi" w:cstheme="majorHAnsi" w:hint="cs"/>
                <w:color w:val="404040" w:themeColor="text1" w:themeTint="BF"/>
                <w:sz w:val="56"/>
                <w:szCs w:val="72"/>
                <w:rtl/>
              </w:rPr>
              <w:t xml:space="preserve">- </w:t>
            </w:r>
            <w:r w:rsidRPr="0004167B">
              <w:rPr>
                <w:rFonts w:asciiTheme="majorHAnsi" w:hAnsiTheme="majorHAnsi" w:cstheme="majorHAnsi" w:hint="cs"/>
                <w:color w:val="404040" w:themeColor="text1" w:themeTint="BF"/>
                <w:sz w:val="56"/>
                <w:szCs w:val="72"/>
                <w:rtl/>
              </w:rPr>
              <w:t>صغير</w:t>
            </w:r>
            <w:r w:rsidR="008F1C44" w:rsidRPr="0004167B">
              <w:rPr>
                <w:rFonts w:asciiTheme="majorHAnsi" w:hAnsiTheme="majorHAnsi" w:cstheme="majorHAnsi" w:hint="cs"/>
                <w:color w:val="404040" w:themeColor="text1" w:themeTint="BF"/>
                <w:sz w:val="56"/>
                <w:szCs w:val="72"/>
                <w:rtl/>
              </w:rPr>
              <w:t>ة</w:t>
            </w:r>
          </w:p>
          <w:p w14:paraId="0A144A73" w14:textId="5F713AD3" w:rsidR="008F1C44" w:rsidRPr="0004167B" w:rsidRDefault="008F1C44" w:rsidP="00E65939">
            <w:pPr>
              <w:jc w:val="center"/>
              <w:rPr>
                <w:noProof/>
                <w:color w:val="404040" w:themeColor="text1" w:themeTint="BF"/>
              </w:rPr>
            </w:pPr>
          </w:p>
        </w:tc>
        <w:tc>
          <w:tcPr>
            <w:tcW w:w="4192" w:type="dxa"/>
          </w:tcPr>
          <w:p w14:paraId="7F2351C0" w14:textId="0E79717D" w:rsidR="008F1C44" w:rsidRPr="0004167B" w:rsidRDefault="000F763D" w:rsidP="00B307A1">
            <w:pPr>
              <w:jc w:val="center"/>
              <w:rPr>
                <w:rFonts w:asciiTheme="majorHAnsi" w:hAnsiTheme="majorHAnsi" w:cstheme="majorHAnsi"/>
                <w:color w:val="404040" w:themeColor="text1" w:themeTint="BF"/>
                <w:sz w:val="56"/>
                <w:szCs w:val="72"/>
                <w:rtl/>
              </w:rPr>
            </w:pPr>
            <w:r>
              <w:rPr>
                <w:rFonts w:asciiTheme="majorHAnsi" w:hAnsiTheme="majorHAnsi" w:cstheme="majorHAnsi" w:hint="cs"/>
                <w:color w:val="404040" w:themeColor="text1" w:themeTint="BF"/>
                <w:sz w:val="56"/>
                <w:szCs w:val="72"/>
                <w:rtl/>
              </w:rPr>
              <w:t>كبير -</w:t>
            </w:r>
            <w:r w:rsidR="00B20646" w:rsidRPr="0004167B">
              <w:rPr>
                <w:rFonts w:asciiTheme="majorHAnsi" w:hAnsiTheme="majorHAnsi" w:cstheme="majorHAnsi" w:hint="cs"/>
                <w:color w:val="404040" w:themeColor="text1" w:themeTint="BF"/>
                <w:sz w:val="56"/>
                <w:szCs w:val="72"/>
                <w:rtl/>
              </w:rPr>
              <w:t>كبيرة</w:t>
            </w:r>
          </w:p>
        </w:tc>
      </w:tr>
    </w:tbl>
    <w:p w14:paraId="6D6530C6" w14:textId="77777777" w:rsidR="00DC0387" w:rsidRDefault="00DC0387">
      <w:pPr>
        <w:rPr>
          <w:rtl/>
        </w:rPr>
      </w:pPr>
    </w:p>
    <w:p w14:paraId="0B197D5E" w14:textId="77777777" w:rsidR="00BD47CB" w:rsidRDefault="00BD47CB">
      <w:pPr>
        <w:rPr>
          <w:rtl/>
        </w:rPr>
      </w:pPr>
    </w:p>
    <w:tbl>
      <w:tblPr>
        <w:tblStyle w:val="TableGrid"/>
        <w:tblW w:w="9152" w:type="dxa"/>
        <w:tblLook w:val="04A0" w:firstRow="1" w:lastRow="0" w:firstColumn="1" w:lastColumn="0" w:noHBand="0" w:noVBand="1"/>
      </w:tblPr>
      <w:tblGrid>
        <w:gridCol w:w="4973"/>
        <w:gridCol w:w="4179"/>
      </w:tblGrid>
      <w:tr w:rsidR="00B3428E" w14:paraId="3F4A46A1" w14:textId="77777777" w:rsidTr="00120F57">
        <w:trPr>
          <w:trHeight w:val="858"/>
        </w:trPr>
        <w:tc>
          <w:tcPr>
            <w:tcW w:w="4973" w:type="dxa"/>
          </w:tcPr>
          <w:p w14:paraId="36699BAC" w14:textId="77777777" w:rsidR="00B3428E" w:rsidRDefault="00B3428E" w:rsidP="0037463D">
            <w:r>
              <w:rPr>
                <w:noProof/>
                <w:lang w:bidi="ar-SY"/>
              </w:rPr>
              <w:drawing>
                <wp:anchor distT="0" distB="0" distL="114300" distR="114300" simplePos="0" relativeHeight="251688960" behindDoc="0" locked="0" layoutInCell="1" allowOverlap="1" wp14:anchorId="16E853D7" wp14:editId="39EE5E8B">
                  <wp:simplePos x="0" y="0"/>
                  <wp:positionH relativeFrom="column">
                    <wp:posOffset>961390</wp:posOffset>
                  </wp:positionH>
                  <wp:positionV relativeFrom="paragraph">
                    <wp:posOffset>0</wp:posOffset>
                  </wp:positionV>
                  <wp:extent cx="1248410" cy="831215"/>
                  <wp:effectExtent l="0" t="0" r="8890" b="6985"/>
                  <wp:wrapSquare wrapText="bothSides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C7EE7E" w14:textId="77777777" w:rsidR="00B4676F" w:rsidRDefault="00B4676F" w:rsidP="00B4676F"/>
          <w:p w14:paraId="7EC81A27" w14:textId="77777777" w:rsidR="00B4676F" w:rsidRDefault="00B4676F" w:rsidP="00B4676F"/>
          <w:p w14:paraId="50F9B607" w14:textId="77777777" w:rsidR="00B4676F" w:rsidRDefault="00B4676F" w:rsidP="00B4676F"/>
          <w:p w14:paraId="68175D14" w14:textId="77777777" w:rsidR="00B4676F" w:rsidRDefault="00B4676F" w:rsidP="00B4676F">
            <w:pPr>
              <w:tabs>
                <w:tab w:val="left" w:pos="1851"/>
              </w:tabs>
              <w:jc w:val="center"/>
              <w:rPr>
                <w:noProof/>
              </w:rPr>
            </w:pPr>
          </w:p>
          <w:p w14:paraId="4750FE1B" w14:textId="5B4102DA" w:rsidR="00B4676F" w:rsidRPr="00B4676F" w:rsidRDefault="00B4676F" w:rsidP="00B4676F">
            <w:pPr>
              <w:tabs>
                <w:tab w:val="left" w:pos="1851"/>
              </w:tabs>
              <w:jc w:val="center"/>
            </w:pPr>
            <w:r w:rsidRPr="00C940BD">
              <w:rPr>
                <w:noProof/>
              </w:rPr>
              <w:t>broken</w:t>
            </w:r>
          </w:p>
        </w:tc>
        <w:tc>
          <w:tcPr>
            <w:tcW w:w="4179" w:type="dxa"/>
          </w:tcPr>
          <w:p w14:paraId="7A98FF39" w14:textId="28A504AE" w:rsidR="00B4676F" w:rsidRDefault="00B4676F" w:rsidP="0037463D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>
              <w:rPr>
                <w:noProof/>
                <w:lang w:bidi="ar-SY"/>
              </w:rPr>
              <w:drawing>
                <wp:anchor distT="0" distB="0" distL="114300" distR="114300" simplePos="0" relativeHeight="251702272" behindDoc="0" locked="0" layoutInCell="1" allowOverlap="1" wp14:anchorId="7FCB1969" wp14:editId="10ECCC0B">
                  <wp:simplePos x="0" y="0"/>
                  <wp:positionH relativeFrom="column">
                    <wp:posOffset>629796</wp:posOffset>
                  </wp:positionH>
                  <wp:positionV relativeFrom="paragraph">
                    <wp:posOffset>75664</wp:posOffset>
                  </wp:positionV>
                  <wp:extent cx="1044575" cy="675005"/>
                  <wp:effectExtent l="0" t="0" r="3175" b="0"/>
                  <wp:wrapSquare wrapText="bothSides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575" cy="67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69E97C" w14:textId="77777777" w:rsidR="00B3428E" w:rsidRDefault="00B3428E" w:rsidP="0037463D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</w:p>
          <w:p w14:paraId="093131A5" w14:textId="70FAD7B4" w:rsidR="00B4676F" w:rsidRPr="00F470DC" w:rsidRDefault="00B4676F" w:rsidP="0037463D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>
              <w:rPr>
                <w:noProof/>
              </w:rPr>
              <w:t>w</w:t>
            </w:r>
            <w:r w:rsidRPr="00C940BD">
              <w:rPr>
                <w:noProof/>
              </w:rPr>
              <w:t>hole</w:t>
            </w:r>
            <w:r>
              <w:rPr>
                <w:noProof/>
              </w:rPr>
              <w:t>- intact</w:t>
            </w:r>
          </w:p>
        </w:tc>
      </w:tr>
      <w:tr w:rsidR="00C33FBD" w14:paraId="399E8CD3" w14:textId="77777777" w:rsidTr="00120F57">
        <w:trPr>
          <w:trHeight w:val="1203"/>
        </w:trPr>
        <w:tc>
          <w:tcPr>
            <w:tcW w:w="4973" w:type="dxa"/>
          </w:tcPr>
          <w:p w14:paraId="1BE2EFB9" w14:textId="4E74F388" w:rsidR="00C33FBD" w:rsidRPr="00C33FBD" w:rsidRDefault="00C33FBD" w:rsidP="00B307A1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مكسور</w:t>
            </w:r>
          </w:p>
        </w:tc>
        <w:tc>
          <w:tcPr>
            <w:tcW w:w="4179" w:type="dxa"/>
          </w:tcPr>
          <w:p w14:paraId="6C134081" w14:textId="180F01D2" w:rsidR="00C940BD" w:rsidRPr="00C940BD" w:rsidRDefault="00C33FBD" w:rsidP="00B307A1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 w:rsidRPr="00F470DC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سليم</w:t>
            </w:r>
          </w:p>
        </w:tc>
      </w:tr>
    </w:tbl>
    <w:p w14:paraId="7874132B" w14:textId="18104EA3" w:rsidR="00B3428E" w:rsidRDefault="00B3428E">
      <w:pPr>
        <w:rPr>
          <w:rtl/>
        </w:rPr>
      </w:pPr>
    </w:p>
    <w:tbl>
      <w:tblPr>
        <w:tblStyle w:val="TableGrid"/>
        <w:tblW w:w="9186" w:type="dxa"/>
        <w:tblLook w:val="04A0" w:firstRow="1" w:lastRow="0" w:firstColumn="1" w:lastColumn="0" w:noHBand="0" w:noVBand="1"/>
      </w:tblPr>
      <w:tblGrid>
        <w:gridCol w:w="4993"/>
        <w:gridCol w:w="4193"/>
      </w:tblGrid>
      <w:tr w:rsidR="00B3428E" w14:paraId="75072119" w14:textId="77777777" w:rsidTr="00C33FBD">
        <w:trPr>
          <w:trHeight w:val="1339"/>
        </w:trPr>
        <w:tc>
          <w:tcPr>
            <w:tcW w:w="4993" w:type="dxa"/>
          </w:tcPr>
          <w:p w14:paraId="2A3167AF" w14:textId="77777777" w:rsidR="00B3428E" w:rsidRDefault="00B3428E" w:rsidP="0037463D">
            <w:r>
              <w:rPr>
                <w:noProof/>
                <w:lang w:bidi="ar-SY"/>
              </w:rPr>
              <w:drawing>
                <wp:anchor distT="0" distB="0" distL="114300" distR="114300" simplePos="0" relativeHeight="251693056" behindDoc="0" locked="0" layoutInCell="1" allowOverlap="1" wp14:anchorId="539E00ED" wp14:editId="4661C40B">
                  <wp:simplePos x="0" y="0"/>
                  <wp:positionH relativeFrom="column">
                    <wp:posOffset>1103630</wp:posOffset>
                  </wp:positionH>
                  <wp:positionV relativeFrom="paragraph">
                    <wp:posOffset>84455</wp:posOffset>
                  </wp:positionV>
                  <wp:extent cx="557530" cy="683260"/>
                  <wp:effectExtent l="0" t="0" r="0" b="254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16F7A4" w14:textId="77777777" w:rsidR="00B4676F" w:rsidRPr="00B4676F" w:rsidRDefault="00B4676F" w:rsidP="00B4676F"/>
          <w:p w14:paraId="3F2B353A" w14:textId="77777777" w:rsidR="00B4676F" w:rsidRPr="00B4676F" w:rsidRDefault="00B4676F" w:rsidP="00B4676F"/>
          <w:p w14:paraId="23692CFB" w14:textId="77777777" w:rsidR="00B4676F" w:rsidRPr="00B4676F" w:rsidRDefault="00B4676F" w:rsidP="00B4676F"/>
          <w:p w14:paraId="37969E73" w14:textId="77777777" w:rsidR="00B4676F" w:rsidRPr="00B4676F" w:rsidRDefault="00B4676F" w:rsidP="00B4676F"/>
          <w:p w14:paraId="59B84960" w14:textId="082715D7" w:rsidR="00B4676F" w:rsidRPr="00B4676F" w:rsidRDefault="00B4676F" w:rsidP="00B4676F">
            <w:pPr>
              <w:jc w:val="center"/>
            </w:pPr>
            <w:r w:rsidRPr="00C940BD">
              <w:rPr>
                <w:noProof/>
              </w:rPr>
              <w:t>Pretty</w:t>
            </w:r>
          </w:p>
        </w:tc>
        <w:tc>
          <w:tcPr>
            <w:tcW w:w="4193" w:type="dxa"/>
          </w:tcPr>
          <w:p w14:paraId="37606528" w14:textId="34C025F4" w:rsidR="00B4676F" w:rsidRDefault="00B4676F" w:rsidP="0037463D">
            <w:pPr>
              <w:jc w:val="center"/>
            </w:pPr>
            <w:r w:rsidRPr="0072566E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098C710A" wp14:editId="504CB37D">
                  <wp:simplePos x="0" y="0"/>
                  <wp:positionH relativeFrom="column">
                    <wp:posOffset>854083</wp:posOffset>
                  </wp:positionH>
                  <wp:positionV relativeFrom="paragraph">
                    <wp:posOffset>11875</wp:posOffset>
                  </wp:positionV>
                  <wp:extent cx="748030" cy="748030"/>
                  <wp:effectExtent l="0" t="0" r="0" b="0"/>
                  <wp:wrapSquare wrapText="bothSides"/>
                  <wp:docPr id="2120554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554316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030" cy="74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9833E2" w14:textId="77777777" w:rsidR="00B3428E" w:rsidRDefault="00B3428E" w:rsidP="0037463D">
            <w:pPr>
              <w:jc w:val="center"/>
            </w:pPr>
          </w:p>
          <w:p w14:paraId="56D2BD70" w14:textId="77777777" w:rsidR="00B4676F" w:rsidRDefault="00B4676F" w:rsidP="0037463D">
            <w:pPr>
              <w:jc w:val="center"/>
            </w:pPr>
          </w:p>
          <w:p w14:paraId="224BC50C" w14:textId="77777777" w:rsidR="00B4676F" w:rsidRDefault="00B4676F" w:rsidP="0037463D">
            <w:pPr>
              <w:jc w:val="center"/>
            </w:pPr>
          </w:p>
          <w:p w14:paraId="743BB9BB" w14:textId="77777777" w:rsidR="00B4676F" w:rsidRDefault="00B4676F" w:rsidP="0037463D">
            <w:pPr>
              <w:jc w:val="center"/>
            </w:pPr>
          </w:p>
          <w:p w14:paraId="0DE3BE45" w14:textId="1C02AD70" w:rsidR="00B4676F" w:rsidRDefault="00B4676F" w:rsidP="0037463D">
            <w:pPr>
              <w:jc w:val="center"/>
            </w:pPr>
            <w:r>
              <w:rPr>
                <w:noProof/>
              </w:rPr>
              <w:t>handsome</w:t>
            </w:r>
          </w:p>
        </w:tc>
      </w:tr>
      <w:tr w:rsidR="00C33FBD" w14:paraId="2DE96822" w14:textId="77777777" w:rsidTr="00C33FBD">
        <w:trPr>
          <w:trHeight w:val="840"/>
        </w:trPr>
        <w:tc>
          <w:tcPr>
            <w:tcW w:w="4993" w:type="dxa"/>
          </w:tcPr>
          <w:p w14:paraId="1C7DED4E" w14:textId="49761ED2" w:rsidR="00C33FBD" w:rsidRDefault="00C33FBD" w:rsidP="00C33FBD">
            <w:pPr>
              <w:jc w:val="center"/>
              <w:rPr>
                <w:rFonts w:asciiTheme="majorHAnsi" w:hAnsiTheme="majorHAnsi" w:cstheme="majorHAnsi"/>
                <w:sz w:val="52"/>
                <w:szCs w:val="56"/>
              </w:rPr>
            </w:pPr>
            <w:r w:rsidRPr="00F470DC">
              <w:rPr>
                <w:rFonts w:asciiTheme="majorHAnsi" w:hAnsiTheme="majorHAnsi" w:cstheme="majorHAnsi" w:hint="cs"/>
                <w:sz w:val="52"/>
                <w:szCs w:val="56"/>
                <w:rtl/>
              </w:rPr>
              <w:t>جميل</w:t>
            </w:r>
            <w:r w:rsidR="00594F1D">
              <w:rPr>
                <w:rFonts w:asciiTheme="majorHAnsi" w:hAnsiTheme="majorHAnsi" w:cstheme="majorHAnsi" w:hint="cs"/>
                <w:sz w:val="52"/>
                <w:szCs w:val="56"/>
                <w:rtl/>
              </w:rPr>
              <w:t>ة</w:t>
            </w:r>
            <w:r w:rsidR="0048462E">
              <w:rPr>
                <w:rFonts w:asciiTheme="majorHAnsi" w:hAnsiTheme="majorHAnsi" w:cstheme="majorHAnsi" w:hint="cs"/>
                <w:sz w:val="52"/>
                <w:szCs w:val="56"/>
                <w:rtl/>
              </w:rPr>
              <w:t>- حلوة</w:t>
            </w:r>
          </w:p>
          <w:p w14:paraId="296A336A" w14:textId="410822C3" w:rsidR="00C940BD" w:rsidRDefault="00C940BD" w:rsidP="00C33FBD">
            <w:pPr>
              <w:jc w:val="center"/>
              <w:rPr>
                <w:noProof/>
                <w:lang w:bidi="ar-SY"/>
              </w:rPr>
            </w:pPr>
          </w:p>
        </w:tc>
        <w:tc>
          <w:tcPr>
            <w:tcW w:w="4193" w:type="dxa"/>
          </w:tcPr>
          <w:p w14:paraId="5D2B7F64" w14:textId="007CF5E6" w:rsidR="00C33FBD" w:rsidRDefault="009603AF" w:rsidP="0037463D">
            <w:pPr>
              <w:jc w:val="center"/>
              <w:rPr>
                <w:rFonts w:asciiTheme="majorHAnsi" w:hAnsiTheme="majorHAnsi" w:cstheme="majorHAnsi"/>
                <w:sz w:val="52"/>
                <w:szCs w:val="56"/>
              </w:rPr>
            </w:pPr>
            <w:r>
              <w:rPr>
                <w:rFonts w:asciiTheme="majorHAnsi" w:hAnsiTheme="majorHAnsi" w:cstheme="majorHAnsi" w:hint="cs"/>
                <w:sz w:val="52"/>
                <w:szCs w:val="56"/>
                <w:rtl/>
              </w:rPr>
              <w:t>وسيم</w:t>
            </w:r>
          </w:p>
          <w:p w14:paraId="6A432B84" w14:textId="12C59595" w:rsidR="00C940BD" w:rsidRPr="007840CE" w:rsidRDefault="00C940BD" w:rsidP="007840CE">
            <w:pPr>
              <w:jc w:val="center"/>
              <w:rPr>
                <w:rFonts w:asciiTheme="majorHAnsi" w:hAnsiTheme="majorHAnsi" w:cstheme="majorHAnsi"/>
                <w:sz w:val="52"/>
                <w:szCs w:val="5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372"/>
        <w:tblW w:w="9227" w:type="dxa"/>
        <w:tblLook w:val="04A0" w:firstRow="1" w:lastRow="0" w:firstColumn="1" w:lastColumn="0" w:noHBand="0" w:noVBand="1"/>
      </w:tblPr>
      <w:tblGrid>
        <w:gridCol w:w="5015"/>
        <w:gridCol w:w="4212"/>
      </w:tblGrid>
      <w:tr w:rsidR="00C33FBD" w14:paraId="230647E4" w14:textId="77777777" w:rsidTr="009B0F80">
        <w:trPr>
          <w:trHeight w:val="1475"/>
        </w:trPr>
        <w:tc>
          <w:tcPr>
            <w:tcW w:w="5015" w:type="dxa"/>
          </w:tcPr>
          <w:p w14:paraId="50A74BB2" w14:textId="77777777" w:rsidR="00C33FBD" w:rsidRDefault="00C33FBD" w:rsidP="009B0F80"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4300B1C5" wp14:editId="33D484D4">
                  <wp:simplePos x="0" y="0"/>
                  <wp:positionH relativeFrom="column">
                    <wp:posOffset>928370</wp:posOffset>
                  </wp:positionH>
                  <wp:positionV relativeFrom="paragraph">
                    <wp:posOffset>92075</wp:posOffset>
                  </wp:positionV>
                  <wp:extent cx="719455" cy="885825"/>
                  <wp:effectExtent l="0" t="0" r="4445" b="9525"/>
                  <wp:wrapSquare wrapText="bothSides"/>
                  <wp:docPr id="2" name="Picture 1" descr="Free Tall Clipart Pictures - Clipart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ree Tall Clipart Pictures - Clipart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12" w:type="dxa"/>
          </w:tcPr>
          <w:p w14:paraId="22BC64A8" w14:textId="63A5B53B" w:rsidR="00C33FBD" w:rsidRPr="00C33FBD" w:rsidRDefault="00C33FBD" w:rsidP="009B0F80">
            <w:pPr>
              <w:jc w:val="center"/>
              <w:rPr>
                <w:rFonts w:asciiTheme="majorHAnsi" w:hAnsiTheme="majorHAnsi" w:cstheme="majorHAnsi"/>
                <w:sz w:val="56"/>
                <w:szCs w:val="72"/>
                <w:rtl/>
              </w:rPr>
            </w:pPr>
            <w:r w:rsidRPr="00814ABD">
              <w:rPr>
                <w:rFonts w:asciiTheme="majorHAnsi" w:hAnsiTheme="majorHAnsi" w:cstheme="majorHAnsi" w:hint="cs"/>
                <w:color w:val="2F5496" w:themeColor="accent1" w:themeShade="BF"/>
                <w:sz w:val="56"/>
                <w:szCs w:val="72"/>
                <w:rtl/>
              </w:rPr>
              <w:t>ق</w:t>
            </w:r>
            <w:r w:rsidRPr="00C33FBD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صير/ طويل</w:t>
            </w:r>
            <w:r w:rsidR="0042179F">
              <w:rPr>
                <w:rFonts w:asciiTheme="majorHAnsi" w:hAnsiTheme="majorHAnsi" w:cstheme="majorHAnsi" w:hint="cs"/>
                <w:sz w:val="56"/>
                <w:szCs w:val="72"/>
                <w:rtl/>
              </w:rPr>
              <w:t xml:space="preserve"> </w:t>
            </w:r>
          </w:p>
          <w:p w14:paraId="707C553D" w14:textId="677155A9" w:rsidR="00C33FBD" w:rsidRDefault="00C33FBD" w:rsidP="009B0F80">
            <w:pPr>
              <w:jc w:val="center"/>
              <w:rPr>
                <w:noProof/>
              </w:rPr>
            </w:pPr>
          </w:p>
          <w:p w14:paraId="10A19CBA" w14:textId="622FCF46" w:rsidR="00295DF2" w:rsidRPr="00C33FBD" w:rsidRDefault="00295DF2" w:rsidP="00295DF2">
            <w:pPr>
              <w:jc w:val="right"/>
              <w:rPr>
                <w:rFonts w:asciiTheme="majorHAnsi" w:hAnsiTheme="majorHAnsi" w:cstheme="majorHAnsi"/>
                <w:sz w:val="56"/>
                <w:szCs w:val="72"/>
              </w:rPr>
            </w:pPr>
          </w:p>
        </w:tc>
      </w:tr>
    </w:tbl>
    <w:p w14:paraId="4388EEC6" w14:textId="29A6C469" w:rsidR="00B3428E" w:rsidRDefault="00B3428E">
      <w:pPr>
        <w:rPr>
          <w:rtl/>
        </w:rPr>
      </w:pPr>
    </w:p>
    <w:p w14:paraId="3D099189" w14:textId="371C8F0E" w:rsidR="00B3428E" w:rsidRDefault="00B3428E">
      <w:pPr>
        <w:rPr>
          <w:rtl/>
        </w:rPr>
      </w:pPr>
    </w:p>
    <w:tbl>
      <w:tblPr>
        <w:tblStyle w:val="TableGrid"/>
        <w:tblW w:w="9246" w:type="dxa"/>
        <w:tblLook w:val="04A0" w:firstRow="1" w:lastRow="0" w:firstColumn="1" w:lastColumn="0" w:noHBand="0" w:noVBand="1"/>
      </w:tblPr>
      <w:tblGrid>
        <w:gridCol w:w="5025"/>
        <w:gridCol w:w="4221"/>
      </w:tblGrid>
      <w:tr w:rsidR="00F470DC" w14:paraId="06BD876B" w14:textId="77777777" w:rsidTr="00C940BD">
        <w:trPr>
          <w:trHeight w:val="1296"/>
        </w:trPr>
        <w:tc>
          <w:tcPr>
            <w:tcW w:w="5025" w:type="dxa"/>
          </w:tcPr>
          <w:p w14:paraId="0F311D82" w14:textId="0CC2ABBB" w:rsidR="00A54C34" w:rsidRDefault="00A54C34" w:rsidP="001616C1">
            <w:r>
              <w:rPr>
                <w:noProof/>
              </w:rPr>
              <w:drawing>
                <wp:anchor distT="0" distB="0" distL="114300" distR="114300" simplePos="0" relativeHeight="251705344" behindDoc="1" locked="0" layoutInCell="1" allowOverlap="1" wp14:anchorId="6DBA8363" wp14:editId="189CB591">
                  <wp:simplePos x="0" y="0"/>
                  <wp:positionH relativeFrom="column">
                    <wp:posOffset>934085</wp:posOffset>
                  </wp:positionH>
                  <wp:positionV relativeFrom="paragraph">
                    <wp:posOffset>0</wp:posOffset>
                  </wp:positionV>
                  <wp:extent cx="1540510" cy="1158240"/>
                  <wp:effectExtent l="0" t="0" r="2540" b="3810"/>
                  <wp:wrapSquare wrapText="bothSides"/>
                  <wp:docPr id="3" name="Picture 2" descr="Discount Girl Price Tags Stock Illustrations – 102 Discount Girl Price Tags  Stock Illustrations, Vectors &amp; Clipart -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iscount Girl Price Tags Stock Illustrations – 102 Discount Girl Price Tags  Stock Illustrations, Vectors &amp; Clipart -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510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3541A0" w14:textId="1746A8B3" w:rsidR="00F470DC" w:rsidRDefault="00F470DC" w:rsidP="001616C1"/>
        </w:tc>
        <w:tc>
          <w:tcPr>
            <w:tcW w:w="4221" w:type="dxa"/>
          </w:tcPr>
          <w:p w14:paraId="2D282C52" w14:textId="7278A81F" w:rsidR="00C940BD" w:rsidRPr="00295DF2" w:rsidRDefault="00F470DC" w:rsidP="00295DF2">
            <w:pPr>
              <w:jc w:val="center"/>
              <w:rPr>
                <w:rFonts w:asciiTheme="majorHAnsi" w:hAnsiTheme="majorHAnsi" w:cstheme="majorHAnsi"/>
                <w:sz w:val="56"/>
                <w:szCs w:val="72"/>
              </w:rPr>
            </w:pPr>
            <w:r w:rsidRPr="00C33FBD">
              <w:rPr>
                <w:rFonts w:asciiTheme="majorHAnsi" w:hAnsiTheme="majorHAnsi" w:cstheme="majorHAnsi" w:hint="cs"/>
                <w:sz w:val="56"/>
                <w:szCs w:val="72"/>
                <w:rtl/>
              </w:rPr>
              <w:t>رخيص/ غالي</w:t>
            </w:r>
            <w:r w:rsidR="00A456DF">
              <w:rPr>
                <w:rFonts w:hint="cs"/>
                <w:rtl/>
              </w:rPr>
              <w:t xml:space="preserve">         </w:t>
            </w:r>
            <w:r w:rsidR="00C940BD">
              <w:t xml:space="preserve"> </w:t>
            </w:r>
          </w:p>
          <w:p w14:paraId="2B235D42" w14:textId="01896FB6" w:rsidR="00295DF2" w:rsidRDefault="00295DF2" w:rsidP="001616C1">
            <w:pPr>
              <w:jc w:val="center"/>
            </w:pPr>
          </w:p>
        </w:tc>
      </w:tr>
    </w:tbl>
    <w:p w14:paraId="59B1E89A" w14:textId="659F99BA" w:rsidR="00F470DC" w:rsidRDefault="00F470DC"/>
    <w:p w14:paraId="2F833372" w14:textId="77777777" w:rsidR="00B2588B" w:rsidRDefault="00B2588B">
      <w:pPr>
        <w:rPr>
          <w:rtl/>
        </w:rPr>
      </w:pPr>
    </w:p>
    <w:sectPr w:rsidR="00B2588B" w:rsidSect="000F0083">
      <w:headerReference w:type="default" r:id="rId22"/>
      <w:footerReference w:type="default" r:id="rId23"/>
      <w:pgSz w:w="11906" w:h="16838"/>
      <w:pgMar w:top="1337" w:right="1274" w:bottom="1440" w:left="1440" w:header="142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131C" w14:textId="77777777" w:rsidR="00C52982" w:rsidRDefault="00C52982" w:rsidP="001F7E15">
      <w:pPr>
        <w:spacing w:after="0" w:line="240" w:lineRule="auto"/>
      </w:pPr>
      <w:r>
        <w:separator/>
      </w:r>
    </w:p>
  </w:endnote>
  <w:endnote w:type="continuationSeparator" w:id="0">
    <w:p w14:paraId="43425D17" w14:textId="77777777" w:rsidR="00C52982" w:rsidRDefault="00C52982" w:rsidP="001F7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Naskh Arabic">
    <w:altName w:val="Arial"/>
    <w:charset w:val="B2"/>
    <w:family w:val="auto"/>
    <w:pitch w:val="variable"/>
    <w:sig w:usb0="80002003" w:usb1="80002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C3555" w14:textId="77777777" w:rsidR="001F7E15" w:rsidRPr="0028274D" w:rsidRDefault="001F7E15" w:rsidP="001F7E15">
    <w:pPr>
      <w:spacing w:after="0" w:line="240" w:lineRule="auto"/>
      <w:jc w:val="right"/>
      <w:rPr>
        <w:rFonts w:eastAsia="Times New Roman" w:cstheme="minorHAnsi"/>
        <w:sz w:val="20"/>
        <w:szCs w:val="20"/>
        <w:lang w:eastAsia="en-GB"/>
      </w:rPr>
    </w:pPr>
    <w:r w:rsidRPr="0028274D">
      <w:rPr>
        <w:rFonts w:cstheme="minorHAnsi"/>
      </w:rPr>
      <w:t xml:space="preserve">© </w:t>
    </w:r>
    <w:r w:rsidRPr="0028274D">
      <w:rPr>
        <w:rFonts w:eastAsia="Times New Roman" w:cstheme="minorHAnsi"/>
        <w:sz w:val="20"/>
        <w:szCs w:val="20"/>
        <w:lang w:eastAsia="en-GB"/>
      </w:rPr>
      <w:t>Arabic Language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9A5B0" w14:textId="77777777" w:rsidR="00C52982" w:rsidRDefault="00C52982" w:rsidP="001F7E15">
      <w:pPr>
        <w:spacing w:after="0" w:line="240" w:lineRule="auto"/>
      </w:pPr>
      <w:r>
        <w:separator/>
      </w:r>
    </w:p>
  </w:footnote>
  <w:footnote w:type="continuationSeparator" w:id="0">
    <w:p w14:paraId="0C8B5D10" w14:textId="77777777" w:rsidR="00C52982" w:rsidRDefault="00C52982" w:rsidP="001F7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E430" w14:textId="26806B80" w:rsidR="001F7E15" w:rsidRDefault="000A01DB" w:rsidP="001F7E15">
    <w:pPr>
      <w:pStyle w:val="Header"/>
      <w:ind w:left="-851"/>
      <w:jc w:val="right"/>
    </w:pPr>
    <w:r>
      <w:rPr>
        <w:rFonts w:hint="cs"/>
        <w:rtl/>
      </w:rPr>
      <w:t>صِفات</w:t>
    </w:r>
    <w:r w:rsidR="00F21131">
      <w:rPr>
        <w:rtl/>
      </w:rPr>
      <w:tab/>
    </w:r>
    <w:r w:rsidR="00F21131">
      <w:rPr>
        <w:rtl/>
      </w:rPr>
      <w:tab/>
    </w:r>
    <w:r w:rsidR="001F7E15" w:rsidRPr="00A03263">
      <w:rPr>
        <w:rFonts w:ascii="Times New Roman" w:eastAsia="Times New Roman" w:hAnsi="Times New Roman" w:cs="Times New Roman"/>
        <w:noProof/>
        <w:sz w:val="24"/>
        <w:lang w:eastAsia="en-GB"/>
      </w:rPr>
      <w:drawing>
        <wp:inline distT="0" distB="0" distL="0" distR="0" wp14:anchorId="428BFB0A" wp14:editId="0F2A95AA">
          <wp:extent cx="1454628" cy="590503"/>
          <wp:effectExtent l="0" t="0" r="0" b="635"/>
          <wp:docPr id="37" name="Picture 37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555" cy="6371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0DED"/>
    <w:multiLevelType w:val="multilevel"/>
    <w:tmpl w:val="C6868F8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9096DBB"/>
    <w:multiLevelType w:val="hybridMultilevel"/>
    <w:tmpl w:val="5C9A11C0"/>
    <w:lvl w:ilvl="0" w:tplc="54F81EAE">
      <w:start w:val="1"/>
      <w:numFmt w:val="decimal"/>
      <w:pStyle w:val="Bulletlist"/>
      <w:lvlText w:val="%1."/>
      <w:lvlJc w:val="left"/>
      <w:pPr>
        <w:ind w:left="720" w:hanging="360"/>
      </w:pPr>
      <w:rPr>
        <w:rFonts w:cs="Noto Naskh Arabic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72261"/>
    <w:multiLevelType w:val="hybridMultilevel"/>
    <w:tmpl w:val="2ECE2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358C5"/>
    <w:multiLevelType w:val="hybridMultilevel"/>
    <w:tmpl w:val="E3A4A22C"/>
    <w:lvl w:ilvl="0" w:tplc="6DEA3202">
      <w:start w:val="1"/>
      <w:numFmt w:val="decimal"/>
      <w:lvlText w:val="%1."/>
      <w:lvlJc w:val="left"/>
      <w:pPr>
        <w:ind w:left="1515" w:hanging="115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E6F9E"/>
    <w:multiLevelType w:val="hybridMultilevel"/>
    <w:tmpl w:val="513CF48A"/>
    <w:lvl w:ilvl="0" w:tplc="6672C23E">
      <w:start w:val="1"/>
      <w:numFmt w:val="decimal"/>
      <w:lvlText w:val="%1."/>
      <w:lvlJc w:val="left"/>
      <w:pPr>
        <w:ind w:left="720" w:hanging="360"/>
      </w:pPr>
      <w:rPr>
        <w:rFonts w:cs="Noto Naskh Arabic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788910">
    <w:abstractNumId w:val="1"/>
  </w:num>
  <w:num w:numId="2" w16cid:durableId="108552153">
    <w:abstractNumId w:val="0"/>
  </w:num>
  <w:num w:numId="3" w16cid:durableId="109248775">
    <w:abstractNumId w:val="4"/>
  </w:num>
  <w:num w:numId="4" w16cid:durableId="1424303077">
    <w:abstractNumId w:val="3"/>
  </w:num>
  <w:num w:numId="5" w16cid:durableId="507065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DB"/>
    <w:rsid w:val="00000919"/>
    <w:rsid w:val="000352BA"/>
    <w:rsid w:val="0004167B"/>
    <w:rsid w:val="000511C3"/>
    <w:rsid w:val="00057FD6"/>
    <w:rsid w:val="000820A8"/>
    <w:rsid w:val="00087C1F"/>
    <w:rsid w:val="000A01DB"/>
    <w:rsid w:val="000A2120"/>
    <w:rsid w:val="000B56FD"/>
    <w:rsid w:val="000C291B"/>
    <w:rsid w:val="000F0083"/>
    <w:rsid w:val="000F763D"/>
    <w:rsid w:val="00104D48"/>
    <w:rsid w:val="00120F57"/>
    <w:rsid w:val="0012129D"/>
    <w:rsid w:val="00121D94"/>
    <w:rsid w:val="001339DB"/>
    <w:rsid w:val="00134D2E"/>
    <w:rsid w:val="001437F8"/>
    <w:rsid w:val="001848DE"/>
    <w:rsid w:val="001857C6"/>
    <w:rsid w:val="00193D9C"/>
    <w:rsid w:val="00197C80"/>
    <w:rsid w:val="001A106F"/>
    <w:rsid w:val="001A5777"/>
    <w:rsid w:val="001D4C84"/>
    <w:rsid w:val="001D623B"/>
    <w:rsid w:val="001E0DF7"/>
    <w:rsid w:val="001E3572"/>
    <w:rsid w:val="001F5269"/>
    <w:rsid w:val="001F7E15"/>
    <w:rsid w:val="00212857"/>
    <w:rsid w:val="002523E1"/>
    <w:rsid w:val="002548CD"/>
    <w:rsid w:val="00271B6E"/>
    <w:rsid w:val="0028248F"/>
    <w:rsid w:val="0028274D"/>
    <w:rsid w:val="00295DF2"/>
    <w:rsid w:val="002A3AD7"/>
    <w:rsid w:val="002B086F"/>
    <w:rsid w:val="002D0728"/>
    <w:rsid w:val="00324212"/>
    <w:rsid w:val="003269BE"/>
    <w:rsid w:val="00332462"/>
    <w:rsid w:val="00356376"/>
    <w:rsid w:val="00385192"/>
    <w:rsid w:val="003B16A3"/>
    <w:rsid w:val="003D1063"/>
    <w:rsid w:val="003D4E3E"/>
    <w:rsid w:val="0042179F"/>
    <w:rsid w:val="0044248D"/>
    <w:rsid w:val="004447AE"/>
    <w:rsid w:val="0045454D"/>
    <w:rsid w:val="00455359"/>
    <w:rsid w:val="00472D9F"/>
    <w:rsid w:val="0048462E"/>
    <w:rsid w:val="004A0C2C"/>
    <w:rsid w:val="004A3754"/>
    <w:rsid w:val="004C273E"/>
    <w:rsid w:val="004C7A32"/>
    <w:rsid w:val="00505886"/>
    <w:rsid w:val="00507EA3"/>
    <w:rsid w:val="00516F7C"/>
    <w:rsid w:val="00522E09"/>
    <w:rsid w:val="00525AC7"/>
    <w:rsid w:val="00561EDB"/>
    <w:rsid w:val="00576509"/>
    <w:rsid w:val="00580B8A"/>
    <w:rsid w:val="0058755F"/>
    <w:rsid w:val="00594F1D"/>
    <w:rsid w:val="005A22AB"/>
    <w:rsid w:val="005B327C"/>
    <w:rsid w:val="005B3AC3"/>
    <w:rsid w:val="005C0A58"/>
    <w:rsid w:val="005D57DD"/>
    <w:rsid w:val="005F69FC"/>
    <w:rsid w:val="006268D9"/>
    <w:rsid w:val="00635824"/>
    <w:rsid w:val="00657561"/>
    <w:rsid w:val="00672490"/>
    <w:rsid w:val="006751EC"/>
    <w:rsid w:val="00695FD2"/>
    <w:rsid w:val="006B2AA8"/>
    <w:rsid w:val="006B7EC0"/>
    <w:rsid w:val="006D1F31"/>
    <w:rsid w:val="00701BB1"/>
    <w:rsid w:val="0071435B"/>
    <w:rsid w:val="0072566E"/>
    <w:rsid w:val="00750738"/>
    <w:rsid w:val="00757DF6"/>
    <w:rsid w:val="00777562"/>
    <w:rsid w:val="007840CE"/>
    <w:rsid w:val="007841DE"/>
    <w:rsid w:val="00787252"/>
    <w:rsid w:val="007902D1"/>
    <w:rsid w:val="007A6B59"/>
    <w:rsid w:val="007B2502"/>
    <w:rsid w:val="007B50CA"/>
    <w:rsid w:val="007C1E79"/>
    <w:rsid w:val="007D4A15"/>
    <w:rsid w:val="007E3556"/>
    <w:rsid w:val="007E54D5"/>
    <w:rsid w:val="007E7B5D"/>
    <w:rsid w:val="007F5DD1"/>
    <w:rsid w:val="00814ABD"/>
    <w:rsid w:val="0083316C"/>
    <w:rsid w:val="0089489D"/>
    <w:rsid w:val="008B7044"/>
    <w:rsid w:val="008C7774"/>
    <w:rsid w:val="008F1C44"/>
    <w:rsid w:val="008F4792"/>
    <w:rsid w:val="00903355"/>
    <w:rsid w:val="00917B2B"/>
    <w:rsid w:val="00920E9C"/>
    <w:rsid w:val="00922428"/>
    <w:rsid w:val="00927D52"/>
    <w:rsid w:val="00953167"/>
    <w:rsid w:val="00954129"/>
    <w:rsid w:val="009603AF"/>
    <w:rsid w:val="00963051"/>
    <w:rsid w:val="00963E6D"/>
    <w:rsid w:val="00973600"/>
    <w:rsid w:val="00997792"/>
    <w:rsid w:val="009B0F80"/>
    <w:rsid w:val="009B13CB"/>
    <w:rsid w:val="009D5CBC"/>
    <w:rsid w:val="009D7728"/>
    <w:rsid w:val="009E3529"/>
    <w:rsid w:val="009E5827"/>
    <w:rsid w:val="009F7725"/>
    <w:rsid w:val="00A456DF"/>
    <w:rsid w:val="00A46CD0"/>
    <w:rsid w:val="00A54C34"/>
    <w:rsid w:val="00A61055"/>
    <w:rsid w:val="00A926BB"/>
    <w:rsid w:val="00AA322B"/>
    <w:rsid w:val="00AA39EC"/>
    <w:rsid w:val="00AC4C33"/>
    <w:rsid w:val="00AC6645"/>
    <w:rsid w:val="00AC74C3"/>
    <w:rsid w:val="00AD2ED4"/>
    <w:rsid w:val="00AE4E8B"/>
    <w:rsid w:val="00AF4253"/>
    <w:rsid w:val="00B003C7"/>
    <w:rsid w:val="00B16DCB"/>
    <w:rsid w:val="00B20646"/>
    <w:rsid w:val="00B2588B"/>
    <w:rsid w:val="00B307A1"/>
    <w:rsid w:val="00B3428E"/>
    <w:rsid w:val="00B41DFC"/>
    <w:rsid w:val="00B4462B"/>
    <w:rsid w:val="00B4634D"/>
    <w:rsid w:val="00B4676F"/>
    <w:rsid w:val="00B536D3"/>
    <w:rsid w:val="00B65159"/>
    <w:rsid w:val="00B95955"/>
    <w:rsid w:val="00BB4012"/>
    <w:rsid w:val="00BD47CB"/>
    <w:rsid w:val="00BE41A3"/>
    <w:rsid w:val="00BE7A68"/>
    <w:rsid w:val="00C214F3"/>
    <w:rsid w:val="00C33FBD"/>
    <w:rsid w:val="00C52982"/>
    <w:rsid w:val="00C54300"/>
    <w:rsid w:val="00C56269"/>
    <w:rsid w:val="00C67387"/>
    <w:rsid w:val="00C935A8"/>
    <w:rsid w:val="00C940BD"/>
    <w:rsid w:val="00CA4AE8"/>
    <w:rsid w:val="00CB24C6"/>
    <w:rsid w:val="00CB6435"/>
    <w:rsid w:val="00CC0A19"/>
    <w:rsid w:val="00CC5FC0"/>
    <w:rsid w:val="00CF03E4"/>
    <w:rsid w:val="00CF24E4"/>
    <w:rsid w:val="00CF5FFC"/>
    <w:rsid w:val="00D033E7"/>
    <w:rsid w:val="00D15986"/>
    <w:rsid w:val="00D36CEC"/>
    <w:rsid w:val="00D87937"/>
    <w:rsid w:val="00DA7EB4"/>
    <w:rsid w:val="00DB067B"/>
    <w:rsid w:val="00DB3F7D"/>
    <w:rsid w:val="00DC0387"/>
    <w:rsid w:val="00E10027"/>
    <w:rsid w:val="00E10A5E"/>
    <w:rsid w:val="00E1343F"/>
    <w:rsid w:val="00E14C65"/>
    <w:rsid w:val="00E20757"/>
    <w:rsid w:val="00E43E79"/>
    <w:rsid w:val="00E73ED8"/>
    <w:rsid w:val="00E77C35"/>
    <w:rsid w:val="00E95E02"/>
    <w:rsid w:val="00F072F4"/>
    <w:rsid w:val="00F13526"/>
    <w:rsid w:val="00F21131"/>
    <w:rsid w:val="00F37C18"/>
    <w:rsid w:val="00F40CB7"/>
    <w:rsid w:val="00F470DC"/>
    <w:rsid w:val="00F904F4"/>
    <w:rsid w:val="00F907FB"/>
    <w:rsid w:val="00FA049D"/>
    <w:rsid w:val="00FC0819"/>
    <w:rsid w:val="00FC270B"/>
    <w:rsid w:val="00FF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AD5A3"/>
  <w15:chartTrackingRefBased/>
  <w15:docId w15:val="{B402143B-9BAF-4F16-B9B9-E335F34A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ED4"/>
    <w:rPr>
      <w:rFonts w:cs="Noto Naskh Arabic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4D1"/>
    <w:pPr>
      <w:keepNext/>
      <w:keepLines/>
      <w:numPr>
        <w:numId w:val="2"/>
      </w:numPr>
      <w:bidi/>
      <w:spacing w:before="240" w:after="0"/>
      <w:ind w:left="545" w:hanging="567"/>
      <w:outlineLvl w:val="0"/>
    </w:pPr>
    <w:rPr>
      <w:rFonts w:asciiTheme="majorHAnsi" w:eastAsiaTheme="majorEastAsia" w:hAnsiTheme="majorHAnsi"/>
      <w:color w:val="015295"/>
      <w:sz w:val="32"/>
      <w:szCs w:val="32"/>
      <w:lang w:bidi="ar-S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4D1"/>
    <w:pPr>
      <w:keepNext/>
      <w:keepLines/>
      <w:numPr>
        <w:ilvl w:val="1"/>
        <w:numId w:val="2"/>
      </w:numPr>
      <w:bidi/>
      <w:spacing w:before="40" w:after="0"/>
      <w:ind w:left="545" w:hanging="567"/>
      <w:outlineLvl w:val="1"/>
    </w:pPr>
    <w:rPr>
      <w:rFonts w:asciiTheme="majorHAnsi" w:eastAsiaTheme="majorEastAsia" w:hAnsiTheme="majorHAnsi"/>
      <w:color w:val="0095DA"/>
      <w:sz w:val="26"/>
      <w:szCs w:val="26"/>
      <w:lang w:bidi="ar-SY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DF6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0095D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7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E15"/>
  </w:style>
  <w:style w:type="paragraph" w:styleId="Footer">
    <w:name w:val="footer"/>
    <w:basedOn w:val="Normal"/>
    <w:link w:val="FooterChar"/>
    <w:uiPriority w:val="99"/>
    <w:unhideWhenUsed/>
    <w:rsid w:val="001F7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E15"/>
  </w:style>
  <w:style w:type="character" w:customStyle="1" w:styleId="Heading1Char">
    <w:name w:val="Heading 1 Char"/>
    <w:basedOn w:val="DefaultParagraphFont"/>
    <w:link w:val="Heading1"/>
    <w:uiPriority w:val="9"/>
    <w:rsid w:val="00FF64D1"/>
    <w:rPr>
      <w:rFonts w:asciiTheme="majorHAnsi" w:eastAsiaTheme="majorEastAsia" w:hAnsiTheme="majorHAnsi" w:cs="Noto Naskh Arabic"/>
      <w:color w:val="015295"/>
      <w:sz w:val="32"/>
      <w:szCs w:val="32"/>
      <w:lang w:bidi="ar-SY"/>
    </w:rPr>
  </w:style>
  <w:style w:type="character" w:customStyle="1" w:styleId="Heading2Char">
    <w:name w:val="Heading 2 Char"/>
    <w:basedOn w:val="DefaultParagraphFont"/>
    <w:link w:val="Heading2"/>
    <w:uiPriority w:val="9"/>
    <w:rsid w:val="00FF64D1"/>
    <w:rPr>
      <w:rFonts w:asciiTheme="majorHAnsi" w:eastAsiaTheme="majorEastAsia" w:hAnsiTheme="majorHAnsi" w:cs="Noto Naskh Arabic"/>
      <w:color w:val="0095DA"/>
      <w:sz w:val="26"/>
      <w:szCs w:val="26"/>
      <w:lang w:bidi="ar-SY"/>
    </w:rPr>
  </w:style>
  <w:style w:type="character" w:customStyle="1" w:styleId="Heading3Char">
    <w:name w:val="Heading 3 Char"/>
    <w:basedOn w:val="DefaultParagraphFont"/>
    <w:link w:val="Heading3"/>
    <w:uiPriority w:val="9"/>
    <w:rsid w:val="00757DF6"/>
    <w:rPr>
      <w:rFonts w:asciiTheme="majorHAnsi" w:eastAsiaTheme="majorEastAsia" w:hAnsiTheme="majorHAnsi" w:cs="Noto Naskh Arabic"/>
      <w:color w:val="0095DA"/>
      <w:sz w:val="24"/>
      <w:szCs w:val="24"/>
    </w:rPr>
  </w:style>
  <w:style w:type="paragraph" w:styleId="NoSpacing">
    <w:name w:val="No Spacing"/>
    <w:uiPriority w:val="1"/>
    <w:qFormat/>
    <w:rsid w:val="00757DF6"/>
    <w:pPr>
      <w:spacing w:after="0" w:line="240" w:lineRule="auto"/>
    </w:pPr>
    <w:rPr>
      <w:rFonts w:cs="Noto Naskh Arabic"/>
    </w:rPr>
  </w:style>
  <w:style w:type="paragraph" w:styleId="ListParagraph">
    <w:name w:val="List Paragraph"/>
    <w:basedOn w:val="Normal"/>
    <w:link w:val="ListParagraphChar"/>
    <w:uiPriority w:val="34"/>
    <w:rsid w:val="00757DF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B4634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634D"/>
    <w:rPr>
      <w:rFonts w:eastAsiaTheme="minorEastAsia" w:cs="Noto Naskh Arabic"/>
      <w:color w:val="5A5A5A" w:themeColor="text1" w:themeTint="A5"/>
      <w:spacing w:val="15"/>
    </w:rPr>
  </w:style>
  <w:style w:type="paragraph" w:customStyle="1" w:styleId="Instructions">
    <w:name w:val="Instructions"/>
    <w:basedOn w:val="Normal"/>
    <w:link w:val="InstructionsChar"/>
    <w:qFormat/>
    <w:rsid w:val="00FF64D1"/>
    <w:rPr>
      <w:color w:val="8A8A8A"/>
      <w:lang w:bidi="ar-SY"/>
    </w:rPr>
  </w:style>
  <w:style w:type="character" w:customStyle="1" w:styleId="InstructionsChar">
    <w:name w:val="Instructions Char"/>
    <w:basedOn w:val="DefaultParagraphFont"/>
    <w:link w:val="Instructions"/>
    <w:rsid w:val="00FF64D1"/>
    <w:rPr>
      <w:rFonts w:cs="Noto Naskh Arabic"/>
      <w:color w:val="8A8A8A"/>
      <w:szCs w:val="24"/>
      <w:lang w:bidi="ar-SY"/>
    </w:rPr>
  </w:style>
  <w:style w:type="paragraph" w:customStyle="1" w:styleId="Bulletlist">
    <w:name w:val="Bullet list"/>
    <w:basedOn w:val="ListParagraph"/>
    <w:link w:val="BulletlistChar"/>
    <w:qFormat/>
    <w:rsid w:val="00AD2ED4"/>
    <w:pPr>
      <w:numPr>
        <w:numId w:val="1"/>
      </w:numPr>
      <w:bidi/>
    </w:pPr>
    <w:rPr>
      <w:lang w:bidi="ar-SY"/>
    </w:rPr>
  </w:style>
  <w:style w:type="table" w:styleId="TableGrid">
    <w:name w:val="Table Grid"/>
    <w:basedOn w:val="TableNormal"/>
    <w:uiPriority w:val="39"/>
    <w:rsid w:val="00B00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AD2ED4"/>
    <w:rPr>
      <w:rFonts w:cs="Noto Naskh Arabic"/>
      <w:szCs w:val="24"/>
    </w:rPr>
  </w:style>
  <w:style w:type="character" w:customStyle="1" w:styleId="BulletlistChar">
    <w:name w:val="Bullet list Char"/>
    <w:basedOn w:val="ListParagraphChar"/>
    <w:link w:val="Bulletlist"/>
    <w:rsid w:val="00AD2ED4"/>
    <w:rPr>
      <w:rFonts w:cs="Noto Naskh Arabic"/>
      <w:szCs w:val="24"/>
      <w:lang w:bidi="ar-SY"/>
    </w:rPr>
  </w:style>
  <w:style w:type="table" w:customStyle="1" w:styleId="Arabictable">
    <w:name w:val="Arabic table"/>
    <w:basedOn w:val="TableNormal"/>
    <w:uiPriority w:val="99"/>
    <w:rsid w:val="00FC270B"/>
    <w:pPr>
      <w:spacing w:after="0" w:line="240" w:lineRule="auto"/>
      <w:jc w:val="center"/>
    </w:pPr>
    <w:rPr>
      <w:rFonts w:cs="Noto Naskh Arabic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Theme="minorHAnsi" w:hAnsiTheme="minorHAnsi" w:cs="Noto Naskh Arabic"/>
        <w:color w:val="FFFFFF" w:themeColor="background1"/>
        <w:sz w:val="22"/>
        <w:szCs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015295"/>
      </w:tcPr>
    </w:tblStylePr>
  </w:style>
  <w:style w:type="paragraph" w:customStyle="1" w:styleId="TitleALS">
    <w:name w:val="Title ALS"/>
    <w:basedOn w:val="Heading1"/>
    <w:link w:val="TitleALSChar"/>
    <w:qFormat/>
    <w:rsid w:val="009F7725"/>
    <w:pPr>
      <w:numPr>
        <w:numId w:val="0"/>
      </w:numPr>
      <w:ind w:left="545" w:hanging="545"/>
    </w:pPr>
    <w:rPr>
      <w:b/>
      <w:bCs/>
      <w:color w:val="000000" w:themeColor="text1"/>
    </w:rPr>
  </w:style>
  <w:style w:type="character" w:customStyle="1" w:styleId="TitleALSChar">
    <w:name w:val="Title ALS Char"/>
    <w:basedOn w:val="Heading1Char"/>
    <w:link w:val="TitleALS"/>
    <w:rsid w:val="009F7725"/>
    <w:rPr>
      <w:rFonts w:asciiTheme="majorHAnsi" w:eastAsiaTheme="majorEastAsia" w:hAnsiTheme="majorHAnsi" w:cs="Noto Naskh Arabic"/>
      <w:b/>
      <w:bCs/>
      <w:color w:val="000000" w:themeColor="text1"/>
      <w:sz w:val="32"/>
      <w:szCs w:val="32"/>
      <w:lang w:bidi="ar-S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1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lal\OneDrive\Documents\Custom%20Office%20Templates\ALS%20-%20Less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9FEDB-2670-45D0-BA73-795542818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ALS - Lesson template</Template>
  <TotalTime>1739</TotalTime>
  <Pages>2</Pages>
  <Words>62</Words>
  <Characters>275</Characters>
  <Application>Microsoft Office Word</Application>
  <DocSecurity>0</DocSecurity>
  <Lines>68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Sawalmeh</dc:creator>
  <cp:keywords/>
  <dc:description/>
  <cp:lastModifiedBy>Jalal Sawalmeh</cp:lastModifiedBy>
  <cp:revision>107</cp:revision>
  <cp:lastPrinted>2025-11-20T17:48:00Z</cp:lastPrinted>
  <dcterms:created xsi:type="dcterms:W3CDTF">2022-07-19T14:26:00Z</dcterms:created>
  <dcterms:modified xsi:type="dcterms:W3CDTF">2025-11-20T21:48:00Z</dcterms:modified>
</cp:coreProperties>
</file>